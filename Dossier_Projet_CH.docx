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fr"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5014F" w14:textId="77777777" w:rsidR="00D077E9" w:rsidRDefault="00CE15CD" w:rsidP="00D70D02">
      <w:r>
        <w:rPr>
          <w:noProof/>
          <w:lang w:val="en-US" w:eastAsia="zh-CN"/>
        </w:rPr>
        <w:drawing>
          <wp:anchor distT="0" distB="0" distL="114300" distR="114300" simplePos="0" relativeHeight="251658240" behindDoc="1" locked="0" layoutInCell="1" allowOverlap="1" wp14:anchorId="5EC31260" wp14:editId="7CA4DF70">
            <wp:simplePos x="0" y="0"/>
            <wp:positionH relativeFrom="page">
              <wp:posOffset>9525</wp:posOffset>
            </wp:positionH>
            <wp:positionV relativeFrom="page">
              <wp:posOffset>9525</wp:posOffset>
            </wp:positionV>
            <wp:extent cx="7524232" cy="6680200"/>
            <wp:effectExtent l="0" t="0" r="635"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7735" cy="6692188"/>
                    </a:xfrm>
                    <a:prstGeom prst="rect">
                      <a:avLst/>
                    </a:prstGeom>
                  </pic:spPr>
                </pic:pic>
              </a:graphicData>
            </a:graphic>
            <wp14:sizeRelH relativeFrom="margin">
              <wp14:pctWidth>0</wp14:pctWidth>
            </wp14:sizeRelH>
            <wp14:sizeRelV relativeFrom="margin">
              <wp14:pctHeight>0</wp14:pctHeight>
            </wp14:sizeRelV>
          </wp:anchor>
        </w:drawing>
      </w:r>
      <w:r w:rsidR="007343C6">
        <w:rPr>
          <w:noProof/>
          <w:lang w:val="en-US" w:eastAsia="zh-CN"/>
        </w:rPr>
        <mc:AlternateContent>
          <mc:Choice Requires="wps">
            <w:drawing>
              <wp:inline distT="0" distB="0" distL="0" distR="0" wp14:anchorId="5F6A1A80" wp14:editId="048789EE">
                <wp:extent cx="3528695" cy="647700"/>
                <wp:effectExtent l="0" t="0" r="0" b="0"/>
                <wp:docPr id="4" name="Zone de texte 8"/>
                <wp:cNvGraphicFramePr/>
                <a:graphic xmlns:a="http://schemas.openxmlformats.org/drawingml/2006/main">
                  <a:graphicData uri="http://schemas.microsoft.com/office/word/2010/wordprocessingShape">
                    <wps:wsp>
                      <wps:cNvSpPr txBox="1"/>
                      <wps:spPr>
                        <a:xfrm>
                          <a:off x="0" y="0"/>
                          <a:ext cx="3528695" cy="647700"/>
                        </a:xfrm>
                        <a:prstGeom prst="rect">
                          <a:avLst/>
                        </a:prstGeom>
                        <a:noFill/>
                        <a:ln w="6350">
                          <a:noFill/>
                        </a:ln>
                      </wps:spPr>
                      <wps:txbx>
                        <w:txbxContent>
                          <w:p w14:paraId="15BFEA3E" w14:textId="77777777" w:rsidR="007343C6" w:rsidRDefault="007343C6" w:rsidP="007343C6">
                            <w:pPr>
                              <w:pStyle w:val="Titre"/>
                              <w:spacing w:after="0"/>
                            </w:pPr>
                            <w:r>
                              <w:rPr>
                                <w:lang w:bidi="fr-FR"/>
                              </w:rPr>
                              <w:t xml:space="preserve">Dossier </w:t>
                            </w:r>
                            <w:r>
                              <w:t>Projet</w:t>
                            </w:r>
                          </w:p>
                          <w:p w14:paraId="7E8A01CB" w14:textId="77777777" w:rsidR="007343C6" w:rsidRPr="00D86945" w:rsidRDefault="007343C6" w:rsidP="007343C6">
                            <w:pPr>
                              <w:pStyle w:val="Titr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6A1A80" id="_x0000_t202" coordsize="21600,21600" o:spt="202" path="m,l,21600r21600,l21600,xe">
                <v:stroke joinstyle="miter"/>
                <v:path gradientshapeok="t" o:connecttype="rect"/>
              </v:shapetype>
              <v:shape id="Zone de texte 8" o:spid="_x0000_s1026" type="#_x0000_t202" style="width:277.8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" filled="f" stroked="f" strokeweight=".5pt">
                <v:textbox>
                  <w:txbxContent>
                    <w:p w14:paraId="15BFEA3E" w14:textId="77777777" w:rsidR="007343C6" w:rsidRDefault="007343C6" w:rsidP="007343C6">
                      <w:pPr>
                        <w:pStyle w:val="Titre"/>
                        <w:spacing w:after="0"/>
                      </w:pPr>
                      <w:r>
                        <w:rPr>
                          <w:lang w:bidi="fr-FR"/>
                        </w:rPr>
                        <w:t xml:space="preserve">Dossier </w:t>
                      </w:r>
                      <w:r>
                        <w:t>Projet</w:t>
                      </w:r>
                    </w:p>
                    <w:p w14:paraId="7E8A01CB" w14:textId="77777777" w:rsidR="007343C6" w:rsidRPr="00D86945" w:rsidRDefault="007343C6" w:rsidP="007343C6">
                      <w:pPr>
                        <w:pStyle w:val="Titre"/>
                        <w:spacing w:after="0"/>
                      </w:pPr>
                    </w:p>
                  </w:txbxContent>
                </v:textbox>
                <w10:anchorlock/>
              </v:shape>
            </w:pict>
          </mc:Fallback>
        </mc:AlternateContent>
      </w:r>
      <w:r w:rsidR="00AB02A7">
        <w:rPr>
          <w:noProof/>
          <w:lang w:val="en-US" w:eastAsia="zh-CN"/>
        </w:rPr>
        <mc:AlternateContent>
          <mc:Choice Requires="wps">
            <w:drawing>
              <wp:anchor distT="0" distB="0" distL="114300" distR="114300" simplePos="0" relativeHeight="251660288" behindDoc="1" locked="0" layoutInCell="1" allowOverlap="1" wp14:anchorId="425A3C22" wp14:editId="1AC1BBB8">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72D2763"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374B3" w14:textId="77777777" w:rsidTr="00AB02A7">
        <w:trPr>
          <w:trHeight w:val="1894"/>
        </w:trPr>
        <w:tc>
          <w:tcPr>
            <w:tcW w:w="5580" w:type="dxa"/>
            <w:tcBorders>
              <w:top w:val="nil"/>
              <w:left w:val="nil"/>
              <w:bottom w:val="nil"/>
              <w:right w:val="nil"/>
            </w:tcBorders>
          </w:tcPr>
          <w:p w14:paraId="29E01D93" w14:textId="77777777" w:rsidR="00D077E9" w:rsidRDefault="007343C6" w:rsidP="00AB02A7">
            <w:r>
              <w:rPr>
                <w:noProof/>
                <w:lang w:val="en-US" w:eastAsia="zh-CN"/>
              </w:rPr>
              <mc:AlternateContent>
                <mc:Choice Requires="wps">
                  <w:drawing>
                    <wp:inline distT="0" distB="0" distL="0" distR="0" wp14:anchorId="4A49022B" wp14:editId="6DE5023C">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B26CE14"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p w14:paraId="15DB5D35" w14:textId="77777777" w:rsidR="00D077E9" w:rsidRDefault="007343C6" w:rsidP="00AB02A7">
            <w:r>
              <w:rPr>
                <w:noProof/>
                <w:lang w:val="en-US" w:eastAsia="zh-CN"/>
              </w:rPr>
              <mc:AlternateContent>
                <mc:Choice Requires="wps">
                  <w:drawing>
                    <wp:inline distT="0" distB="0" distL="0" distR="0" wp14:anchorId="0593B71B" wp14:editId="0EE42B4D">
                      <wp:extent cx="3528695" cy="6477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647700"/>
                              </a:xfrm>
                              <a:prstGeom prst="rect">
                                <a:avLst/>
                              </a:prstGeom>
                              <a:noFill/>
                              <a:ln w="6350">
                                <a:noFill/>
                              </a:ln>
                            </wps:spPr>
                            <wps:txbx>
                              <w:txbxContent>
                                <w:p w14:paraId="277A6A8C" w14:textId="77777777" w:rsidR="007343C6" w:rsidRPr="007343C6" w:rsidRDefault="007343C6" w:rsidP="007343C6">
                                  <w:pPr>
                                    <w:pStyle w:val="Titre"/>
                                    <w:spacing w:after="0"/>
                                    <w:rPr>
                                      <w:b w:val="0"/>
                                      <w:i/>
                                      <w:sz w:val="44"/>
                                    </w:rPr>
                                  </w:pPr>
                                  <w:r w:rsidRPr="007343C6">
                                    <w:rPr>
                                      <w:b w:val="0"/>
                                      <w:i/>
                                      <w:sz w:val="44"/>
                                      <w:lang w:bidi="fr-FR"/>
                                    </w:rPr>
                                    <w:t>Cyril Humbert</w:t>
                                  </w:r>
                                </w:p>
                                <w:p w14:paraId="1E5646BE" w14:textId="77777777" w:rsidR="007343C6" w:rsidRPr="00D86945" w:rsidRDefault="007343C6" w:rsidP="007343C6">
                                  <w:pPr>
                                    <w:pStyle w:val="Titr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93B71B" id="_x0000_s1027" type="#_x0000_t202" style="width:277.8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" filled="f" stroked="f" strokeweight=".5pt">
                      <v:textbox>
                        <w:txbxContent>
                          <w:p w14:paraId="277A6A8C" w14:textId="77777777" w:rsidR="007343C6" w:rsidRPr="007343C6" w:rsidRDefault="007343C6" w:rsidP="007343C6">
                            <w:pPr>
                              <w:pStyle w:val="Titre"/>
                              <w:spacing w:after="0"/>
                              <w:rPr>
                                <w:b w:val="0"/>
                                <w:i/>
                                <w:sz w:val="44"/>
                              </w:rPr>
                            </w:pPr>
                            <w:r w:rsidRPr="007343C6">
                              <w:rPr>
                                <w:b w:val="0"/>
                                <w:i/>
                                <w:sz w:val="44"/>
                                <w:lang w:bidi="fr-FR"/>
                              </w:rPr>
                              <w:t>Cyril Humbert</w:t>
                            </w:r>
                          </w:p>
                          <w:p w14:paraId="1E5646BE" w14:textId="77777777" w:rsidR="007343C6" w:rsidRPr="00D86945" w:rsidRDefault="007343C6" w:rsidP="007343C6">
                            <w:pPr>
                              <w:pStyle w:val="Titre"/>
                              <w:spacing w:after="0"/>
                            </w:pPr>
                          </w:p>
                        </w:txbxContent>
                      </v:textbox>
                      <w10:anchorlock/>
                    </v:shape>
                  </w:pict>
                </mc:Fallback>
              </mc:AlternateContent>
            </w:r>
          </w:p>
        </w:tc>
      </w:tr>
      <w:tr w:rsidR="00D077E9" w14:paraId="69B23B87" w14:textId="77777777" w:rsidTr="00270C80">
        <w:trPr>
          <w:trHeight w:val="7305"/>
        </w:trPr>
        <w:tc>
          <w:tcPr>
            <w:tcW w:w="5580" w:type="dxa"/>
            <w:tcBorders>
              <w:top w:val="nil"/>
              <w:left w:val="nil"/>
              <w:bottom w:val="nil"/>
              <w:right w:val="nil"/>
            </w:tcBorders>
          </w:tcPr>
          <w:p w14:paraId="02F0C495" w14:textId="77777777" w:rsidR="00D077E9" w:rsidRDefault="00D077E9" w:rsidP="00AB02A7">
            <w:pPr>
              <w:rPr>
                <w:noProof/>
              </w:rPr>
            </w:pPr>
          </w:p>
        </w:tc>
      </w:tr>
      <w:tr w:rsidR="00D077E9" w14:paraId="37F39D0C" w14:textId="77777777" w:rsidTr="00AB02A7">
        <w:trPr>
          <w:trHeight w:val="2438"/>
        </w:trPr>
        <w:tc>
          <w:tcPr>
            <w:tcW w:w="5580" w:type="dxa"/>
            <w:tcBorders>
              <w:top w:val="nil"/>
              <w:left w:val="nil"/>
              <w:bottom w:val="nil"/>
              <w:right w:val="nil"/>
            </w:tcBorders>
          </w:tcPr>
          <w:sdt>
            <w:sdtPr>
              <w:id w:val="1080870105"/>
              <w:placeholder>
                <w:docPart w:val="DDA659F878DF42D9A3EF50F82B37FBFD"/>
              </w:placeholder>
              <w15:appearance w15:val="hidden"/>
            </w:sdtPr>
            <w:sdtEndPr/>
            <w:sdtContent>
              <w:p w14:paraId="75A29B1C" w14:textId="4AC623F6"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341D3D">
                  <w:rPr>
                    <w:rStyle w:val="Sous-titreCar"/>
                    <w:b w:val="0"/>
                    <w:noProof/>
                    <w:lang w:bidi="fr-FR"/>
                  </w:rPr>
                  <w:t>12 novembre</w:t>
                </w:r>
                <w:r>
                  <w:rPr>
                    <w:rStyle w:val="Sous-titreCar"/>
                    <w:b w:val="0"/>
                    <w:lang w:bidi="fr-FR"/>
                  </w:rPr>
                  <w:fldChar w:fldCharType="end"/>
                </w:r>
              </w:p>
            </w:sdtContent>
          </w:sdt>
          <w:p w14:paraId="7A2575AF"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9374E6C" wp14:editId="49C84393">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ACEFE44"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A20A5CD" w14:textId="77777777" w:rsidR="00D077E9" w:rsidRDefault="00D077E9" w:rsidP="00AB02A7">
            <w:pPr>
              <w:rPr>
                <w:noProof/>
                <w:sz w:val="10"/>
                <w:szCs w:val="10"/>
              </w:rPr>
            </w:pPr>
          </w:p>
          <w:p w14:paraId="21855A41" w14:textId="77777777" w:rsidR="00D077E9" w:rsidRDefault="00D077E9" w:rsidP="00AB02A7">
            <w:pPr>
              <w:rPr>
                <w:noProof/>
                <w:sz w:val="10"/>
                <w:szCs w:val="10"/>
              </w:rPr>
            </w:pPr>
          </w:p>
          <w:p w14:paraId="13E42C9C" w14:textId="77777777" w:rsidR="00D077E9" w:rsidRDefault="008849F7" w:rsidP="00AB02A7">
            <w:sdt>
              <w:sdtPr>
                <w:id w:val="-1740469667"/>
                <w:placeholder>
                  <w:docPart w:val="66684C4F6E904C99977E0398E6F8EE6A"/>
                </w:placeholder>
                <w15:appearance w15:val="hidden"/>
              </w:sdtPr>
              <w:sdtEndPr/>
              <w:sdtContent>
                <w:r w:rsidR="007343C6">
                  <w:t>TP Développeur Web et Web Mobile</w:t>
                </w:r>
              </w:sdtContent>
            </w:sdt>
          </w:p>
          <w:p w14:paraId="33900A9B" w14:textId="77777777" w:rsidR="00D077E9" w:rsidRPr="00D86945" w:rsidRDefault="00D077E9" w:rsidP="00AB02A7">
            <w:pPr>
              <w:rPr>
                <w:noProof/>
                <w:sz w:val="10"/>
                <w:szCs w:val="10"/>
              </w:rPr>
            </w:pPr>
          </w:p>
        </w:tc>
      </w:tr>
    </w:tbl>
    <w:p w14:paraId="17DCACCE" w14:textId="77777777" w:rsidR="00D077E9" w:rsidRDefault="00CE15CD">
      <w:pPr>
        <w:spacing w:after="200"/>
      </w:pPr>
      <w:r w:rsidRPr="00D967AC">
        <w:rPr>
          <w:noProof/>
          <w:lang w:val="en-US" w:eastAsia="zh-CN"/>
        </w:rPr>
        <w:drawing>
          <wp:anchor distT="0" distB="0" distL="114300" distR="114300" simplePos="0" relativeHeight="251663360" behindDoc="0" locked="0" layoutInCell="1" allowOverlap="1" wp14:anchorId="254579D2" wp14:editId="755F2DB9">
            <wp:simplePos x="0" y="0"/>
            <wp:positionH relativeFrom="column">
              <wp:posOffset>4082415</wp:posOffset>
            </wp:positionH>
            <wp:positionV relativeFrom="paragraph">
              <wp:posOffset>7920355</wp:posOffset>
            </wp:positionV>
            <wp:extent cx="1346200" cy="344805"/>
            <wp:effectExtent l="0" t="0" r="6350" b="0"/>
            <wp:wrapNone/>
            <wp:docPr id="11"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346200" cy="344805"/>
                    </a:xfrm>
                    <a:prstGeom prst="rect">
                      <a:avLst/>
                    </a:prstGeom>
                  </pic:spPr>
                </pic:pic>
              </a:graphicData>
            </a:graphic>
            <wp14:sizeRelH relativeFrom="margin">
              <wp14:pctWidth>0</wp14:pctWidth>
            </wp14:sizeRelH>
            <wp14:sizeRelV relativeFrom="margin">
              <wp14:pctHeight>0</wp14:pctHeight>
            </wp14:sizeRelV>
          </wp:anchor>
        </w:drawing>
      </w:r>
      <w:r w:rsidRPr="00D967AC">
        <w:rPr>
          <w:noProof/>
          <w:lang w:val="en-US" w:eastAsia="zh-CN"/>
        </w:rPr>
        <w:drawing>
          <wp:anchor distT="0" distB="0" distL="114300" distR="114300" simplePos="0" relativeHeight="251661312" behindDoc="0" locked="0" layoutInCell="1" allowOverlap="1" wp14:anchorId="4DD56966" wp14:editId="0F395383">
            <wp:simplePos x="0" y="0"/>
            <wp:positionH relativeFrom="column">
              <wp:posOffset>5597525</wp:posOffset>
            </wp:positionH>
            <wp:positionV relativeFrom="paragraph">
              <wp:posOffset>7793355</wp:posOffset>
            </wp:positionV>
            <wp:extent cx="1106805" cy="528955"/>
            <wp:effectExtent l="0" t="0" r="0" b="4445"/>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106805" cy="52895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31E663C6" wp14:editId="6E8E7CC4">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1241321"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14:paraId="07DE0D57" w14:textId="77777777" w:rsidR="00C009D8" w:rsidRDefault="00C009D8" w:rsidP="00C009D8">
      <w:pPr>
        <w:pStyle w:val="Titre1"/>
        <w:rPr>
          <w:lang w:bidi="fr-FR"/>
        </w:rPr>
      </w:pPr>
      <w:bookmarkStart w:id="0" w:name="_Toc150615149"/>
      <w:bookmarkStart w:id="1" w:name="_Toc150418770"/>
      <w:r>
        <w:rPr>
          <w:lang w:bidi="fr-FR"/>
        </w:rPr>
        <w:lastRenderedPageBreak/>
        <w:t>Sommaire</w:t>
      </w:r>
      <w:bookmarkEnd w:id="0"/>
    </w:p>
    <w:p w14:paraId="6D66DED7" w14:textId="1F7D1B17" w:rsidR="00BA75D8" w:rsidRDefault="00C009D8">
      <w:pPr>
        <w:pStyle w:val="TM1"/>
        <w:tabs>
          <w:tab w:val="right" w:pos="10024"/>
        </w:tabs>
        <w:rPr>
          <w:rFonts w:cstheme="minorBidi"/>
          <w:b w:val="0"/>
          <w:bCs w:val="0"/>
          <w:caps w:val="0"/>
          <w:noProof/>
          <w:color w:val="auto"/>
          <w:kern w:val="2"/>
          <w:u w:val="none"/>
          <w:lang w:eastAsia="fr-FR"/>
          <w14:ligatures w14:val="standardContextual"/>
        </w:rPr>
      </w:pPr>
      <w:r>
        <w:rPr>
          <w:lang w:bidi="fr-FR"/>
        </w:rPr>
        <w:fldChar w:fldCharType="begin"/>
      </w:r>
      <w:r>
        <w:rPr>
          <w:lang w:bidi="fr-FR"/>
        </w:rPr>
        <w:instrText xml:space="preserve"> TOC \o "1-5" \h \z \u </w:instrText>
      </w:r>
      <w:r>
        <w:rPr>
          <w:lang w:bidi="fr-FR"/>
        </w:rPr>
        <w:fldChar w:fldCharType="separate"/>
      </w:r>
      <w:hyperlink w:anchor="_Toc150615149" w:history="1">
        <w:r w:rsidR="00BA75D8" w:rsidRPr="002444AC">
          <w:rPr>
            <w:rStyle w:val="Lienhypertexte"/>
            <w:noProof/>
            <w:lang w:bidi="fr-FR"/>
          </w:rPr>
          <w:t>Sommaire</w:t>
        </w:r>
        <w:r w:rsidR="00BA75D8">
          <w:rPr>
            <w:noProof/>
            <w:webHidden/>
          </w:rPr>
          <w:tab/>
        </w:r>
        <w:r w:rsidR="00BA75D8">
          <w:rPr>
            <w:noProof/>
            <w:webHidden/>
          </w:rPr>
          <w:fldChar w:fldCharType="begin"/>
        </w:r>
        <w:r w:rsidR="00BA75D8">
          <w:rPr>
            <w:noProof/>
            <w:webHidden/>
          </w:rPr>
          <w:instrText xml:space="preserve"> PAGEREF _Toc150615149 \h </w:instrText>
        </w:r>
        <w:r w:rsidR="00BA75D8">
          <w:rPr>
            <w:noProof/>
            <w:webHidden/>
          </w:rPr>
        </w:r>
        <w:r w:rsidR="00BA75D8">
          <w:rPr>
            <w:noProof/>
            <w:webHidden/>
          </w:rPr>
          <w:fldChar w:fldCharType="separate"/>
        </w:r>
        <w:r w:rsidR="00BA75D8">
          <w:rPr>
            <w:noProof/>
            <w:webHidden/>
          </w:rPr>
          <w:t>2</w:t>
        </w:r>
        <w:r w:rsidR="00BA75D8">
          <w:rPr>
            <w:noProof/>
            <w:webHidden/>
          </w:rPr>
          <w:fldChar w:fldCharType="end"/>
        </w:r>
      </w:hyperlink>
    </w:p>
    <w:p w14:paraId="1E7FD279" w14:textId="7B5C9257" w:rsidR="00BA75D8" w:rsidRDefault="008849F7">
      <w:pPr>
        <w:pStyle w:val="TM1"/>
        <w:tabs>
          <w:tab w:val="right" w:pos="10024"/>
        </w:tabs>
        <w:rPr>
          <w:rFonts w:cstheme="minorBidi"/>
          <w:b w:val="0"/>
          <w:bCs w:val="0"/>
          <w:caps w:val="0"/>
          <w:noProof/>
          <w:color w:val="auto"/>
          <w:kern w:val="2"/>
          <w:u w:val="none"/>
          <w:lang w:eastAsia="fr-FR"/>
          <w14:ligatures w14:val="standardContextual"/>
        </w:rPr>
      </w:pPr>
      <w:hyperlink w:anchor="_Toc150615150" w:history="1">
        <w:r w:rsidR="00BA75D8" w:rsidRPr="002444AC">
          <w:rPr>
            <w:rStyle w:val="Lienhypertexte"/>
            <w:noProof/>
            <w:lang w:bidi="fr-FR"/>
          </w:rPr>
          <w:t>Présentation</w:t>
        </w:r>
        <w:r w:rsidR="00BA75D8">
          <w:rPr>
            <w:noProof/>
            <w:webHidden/>
          </w:rPr>
          <w:tab/>
        </w:r>
        <w:r w:rsidR="00BA75D8">
          <w:rPr>
            <w:noProof/>
            <w:webHidden/>
          </w:rPr>
          <w:fldChar w:fldCharType="begin"/>
        </w:r>
        <w:r w:rsidR="00BA75D8">
          <w:rPr>
            <w:noProof/>
            <w:webHidden/>
          </w:rPr>
          <w:instrText xml:space="preserve"> PAGEREF _Toc150615150 \h </w:instrText>
        </w:r>
        <w:r w:rsidR="00BA75D8">
          <w:rPr>
            <w:noProof/>
            <w:webHidden/>
          </w:rPr>
        </w:r>
        <w:r w:rsidR="00BA75D8">
          <w:rPr>
            <w:noProof/>
            <w:webHidden/>
          </w:rPr>
          <w:fldChar w:fldCharType="separate"/>
        </w:r>
        <w:r w:rsidR="00BA75D8">
          <w:rPr>
            <w:noProof/>
            <w:webHidden/>
          </w:rPr>
          <w:t>3</w:t>
        </w:r>
        <w:r w:rsidR="00BA75D8">
          <w:rPr>
            <w:noProof/>
            <w:webHidden/>
          </w:rPr>
          <w:fldChar w:fldCharType="end"/>
        </w:r>
      </w:hyperlink>
    </w:p>
    <w:p w14:paraId="28BA22E2" w14:textId="4211E630" w:rsidR="00BA75D8" w:rsidRDefault="008849F7">
      <w:pPr>
        <w:pStyle w:val="TM2"/>
        <w:tabs>
          <w:tab w:val="right" w:pos="10024"/>
        </w:tabs>
        <w:rPr>
          <w:rFonts w:cstheme="minorBidi"/>
          <w:b w:val="0"/>
          <w:bCs w:val="0"/>
          <w:smallCaps w:val="0"/>
          <w:noProof/>
          <w:color w:val="auto"/>
          <w:kern w:val="2"/>
          <w:lang w:eastAsia="fr-FR"/>
          <w14:ligatures w14:val="standardContextual"/>
        </w:rPr>
      </w:pPr>
      <w:hyperlink w:anchor="_Toc150615151" w:history="1">
        <w:r w:rsidR="00BA75D8" w:rsidRPr="002444AC">
          <w:rPr>
            <w:rStyle w:val="Lienhypertexte"/>
            <w:noProof/>
          </w:rPr>
          <w:t>Moi</w:t>
        </w:r>
        <w:r w:rsidR="00BA75D8">
          <w:rPr>
            <w:noProof/>
            <w:webHidden/>
          </w:rPr>
          <w:tab/>
        </w:r>
        <w:r w:rsidR="00BA75D8">
          <w:rPr>
            <w:noProof/>
            <w:webHidden/>
          </w:rPr>
          <w:fldChar w:fldCharType="begin"/>
        </w:r>
        <w:r w:rsidR="00BA75D8">
          <w:rPr>
            <w:noProof/>
            <w:webHidden/>
          </w:rPr>
          <w:instrText xml:space="preserve"> PAGEREF _Toc150615151 \h </w:instrText>
        </w:r>
        <w:r w:rsidR="00BA75D8">
          <w:rPr>
            <w:noProof/>
            <w:webHidden/>
          </w:rPr>
        </w:r>
        <w:r w:rsidR="00BA75D8">
          <w:rPr>
            <w:noProof/>
            <w:webHidden/>
          </w:rPr>
          <w:fldChar w:fldCharType="separate"/>
        </w:r>
        <w:r w:rsidR="00BA75D8">
          <w:rPr>
            <w:noProof/>
            <w:webHidden/>
          </w:rPr>
          <w:t>3</w:t>
        </w:r>
        <w:r w:rsidR="00BA75D8">
          <w:rPr>
            <w:noProof/>
            <w:webHidden/>
          </w:rPr>
          <w:fldChar w:fldCharType="end"/>
        </w:r>
      </w:hyperlink>
    </w:p>
    <w:p w14:paraId="07D8F10D" w14:textId="437D6C9C" w:rsidR="00BA75D8" w:rsidRDefault="008849F7">
      <w:pPr>
        <w:pStyle w:val="TM2"/>
        <w:tabs>
          <w:tab w:val="right" w:pos="10024"/>
        </w:tabs>
        <w:rPr>
          <w:rFonts w:cstheme="minorBidi"/>
          <w:b w:val="0"/>
          <w:bCs w:val="0"/>
          <w:smallCaps w:val="0"/>
          <w:noProof/>
          <w:color w:val="auto"/>
          <w:kern w:val="2"/>
          <w:lang w:eastAsia="fr-FR"/>
          <w14:ligatures w14:val="standardContextual"/>
        </w:rPr>
      </w:pPr>
      <w:hyperlink w:anchor="_Toc150615152" w:history="1">
        <w:r w:rsidR="00BA75D8" w:rsidRPr="002444AC">
          <w:rPr>
            <w:rStyle w:val="Lienhypertexte"/>
            <w:noProof/>
          </w:rPr>
          <w:t>A l’usage</w:t>
        </w:r>
        <w:r w:rsidR="00BA75D8">
          <w:rPr>
            <w:noProof/>
            <w:webHidden/>
          </w:rPr>
          <w:tab/>
        </w:r>
        <w:r w:rsidR="00BA75D8">
          <w:rPr>
            <w:noProof/>
            <w:webHidden/>
          </w:rPr>
          <w:fldChar w:fldCharType="begin"/>
        </w:r>
        <w:r w:rsidR="00BA75D8">
          <w:rPr>
            <w:noProof/>
            <w:webHidden/>
          </w:rPr>
          <w:instrText xml:space="preserve"> PAGEREF _Toc150615152 \h </w:instrText>
        </w:r>
        <w:r w:rsidR="00BA75D8">
          <w:rPr>
            <w:noProof/>
            <w:webHidden/>
          </w:rPr>
        </w:r>
        <w:r w:rsidR="00BA75D8">
          <w:rPr>
            <w:noProof/>
            <w:webHidden/>
          </w:rPr>
          <w:fldChar w:fldCharType="separate"/>
        </w:r>
        <w:r w:rsidR="00BA75D8">
          <w:rPr>
            <w:noProof/>
            <w:webHidden/>
          </w:rPr>
          <w:t>3</w:t>
        </w:r>
        <w:r w:rsidR="00BA75D8">
          <w:rPr>
            <w:noProof/>
            <w:webHidden/>
          </w:rPr>
          <w:fldChar w:fldCharType="end"/>
        </w:r>
      </w:hyperlink>
    </w:p>
    <w:p w14:paraId="28A43500" w14:textId="6ED117AF" w:rsidR="00BA75D8" w:rsidRDefault="008849F7">
      <w:pPr>
        <w:pStyle w:val="TM2"/>
        <w:tabs>
          <w:tab w:val="right" w:pos="10024"/>
        </w:tabs>
        <w:rPr>
          <w:rFonts w:cstheme="minorBidi"/>
          <w:b w:val="0"/>
          <w:bCs w:val="0"/>
          <w:smallCaps w:val="0"/>
          <w:noProof/>
          <w:color w:val="auto"/>
          <w:kern w:val="2"/>
          <w:lang w:eastAsia="fr-FR"/>
          <w14:ligatures w14:val="standardContextual"/>
        </w:rPr>
      </w:pPr>
      <w:hyperlink w:anchor="_Toc150615153" w:history="1">
        <w:r w:rsidR="00BA75D8" w:rsidRPr="002444AC">
          <w:rPr>
            <w:rStyle w:val="Lienhypertexte"/>
            <w:noProof/>
          </w:rPr>
          <w:t>Projet</w:t>
        </w:r>
        <w:r w:rsidR="00BA75D8">
          <w:rPr>
            <w:noProof/>
            <w:webHidden/>
          </w:rPr>
          <w:tab/>
        </w:r>
        <w:r w:rsidR="00BA75D8">
          <w:rPr>
            <w:noProof/>
            <w:webHidden/>
          </w:rPr>
          <w:fldChar w:fldCharType="begin"/>
        </w:r>
        <w:r w:rsidR="00BA75D8">
          <w:rPr>
            <w:noProof/>
            <w:webHidden/>
          </w:rPr>
          <w:instrText xml:space="preserve"> PAGEREF _Toc150615153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3E91FA19" w14:textId="4FB2BE21" w:rsidR="00BA75D8" w:rsidRDefault="008849F7">
      <w:pPr>
        <w:pStyle w:val="TM1"/>
        <w:tabs>
          <w:tab w:val="right" w:pos="10024"/>
        </w:tabs>
        <w:rPr>
          <w:rFonts w:cstheme="minorBidi"/>
          <w:b w:val="0"/>
          <w:bCs w:val="0"/>
          <w:caps w:val="0"/>
          <w:noProof/>
          <w:color w:val="auto"/>
          <w:kern w:val="2"/>
          <w:u w:val="none"/>
          <w:lang w:eastAsia="fr-FR"/>
          <w14:ligatures w14:val="standardContextual"/>
        </w:rPr>
      </w:pPr>
      <w:hyperlink w:anchor="_Toc150615154" w:history="1">
        <w:r w:rsidR="00BA75D8" w:rsidRPr="002444AC">
          <w:rPr>
            <w:rStyle w:val="Lienhypertexte"/>
            <w:noProof/>
          </w:rPr>
          <w:t>Projet</w:t>
        </w:r>
        <w:r w:rsidR="00BA75D8">
          <w:rPr>
            <w:noProof/>
            <w:webHidden/>
          </w:rPr>
          <w:tab/>
        </w:r>
        <w:r w:rsidR="00BA75D8">
          <w:rPr>
            <w:noProof/>
            <w:webHidden/>
          </w:rPr>
          <w:fldChar w:fldCharType="begin"/>
        </w:r>
        <w:r w:rsidR="00BA75D8">
          <w:rPr>
            <w:noProof/>
            <w:webHidden/>
          </w:rPr>
          <w:instrText xml:space="preserve"> PAGEREF _Toc150615154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0134544C" w14:textId="65A3C4AC" w:rsidR="00BA75D8" w:rsidRDefault="008849F7">
      <w:pPr>
        <w:pStyle w:val="TM2"/>
        <w:tabs>
          <w:tab w:val="right" w:pos="10024"/>
        </w:tabs>
        <w:rPr>
          <w:rFonts w:cstheme="minorBidi"/>
          <w:b w:val="0"/>
          <w:bCs w:val="0"/>
          <w:smallCaps w:val="0"/>
          <w:noProof/>
          <w:color w:val="auto"/>
          <w:kern w:val="2"/>
          <w:lang w:eastAsia="fr-FR"/>
          <w14:ligatures w14:val="standardContextual"/>
        </w:rPr>
      </w:pPr>
      <w:hyperlink w:anchor="_Toc150615155" w:history="1">
        <w:r w:rsidR="00BA75D8" w:rsidRPr="002444AC">
          <w:rPr>
            <w:rStyle w:val="Lienhypertexte"/>
            <w:noProof/>
          </w:rPr>
          <w:t>Introduction</w:t>
        </w:r>
        <w:r w:rsidR="00BA75D8">
          <w:rPr>
            <w:noProof/>
            <w:webHidden/>
          </w:rPr>
          <w:tab/>
        </w:r>
        <w:r w:rsidR="00BA75D8">
          <w:rPr>
            <w:noProof/>
            <w:webHidden/>
          </w:rPr>
          <w:fldChar w:fldCharType="begin"/>
        </w:r>
        <w:r w:rsidR="00BA75D8">
          <w:rPr>
            <w:noProof/>
            <w:webHidden/>
          </w:rPr>
          <w:instrText xml:space="preserve"> PAGEREF _Toc150615155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4F929876" w14:textId="616831B8" w:rsidR="00BA75D8" w:rsidRDefault="008849F7">
      <w:pPr>
        <w:pStyle w:val="TM3"/>
        <w:tabs>
          <w:tab w:val="right" w:pos="10024"/>
        </w:tabs>
        <w:rPr>
          <w:rFonts w:cstheme="minorBidi"/>
          <w:smallCaps w:val="0"/>
          <w:noProof/>
          <w:color w:val="auto"/>
          <w:kern w:val="2"/>
          <w:lang w:eastAsia="fr-FR"/>
          <w14:ligatures w14:val="standardContextual"/>
        </w:rPr>
      </w:pPr>
      <w:hyperlink w:anchor="_Toc150615156" w:history="1">
        <w:r w:rsidR="00BA75D8" w:rsidRPr="002444AC">
          <w:rPr>
            <w:rStyle w:val="Lienhypertexte"/>
            <w:noProof/>
          </w:rPr>
          <w:t>Besoins</w:t>
        </w:r>
        <w:r w:rsidR="00BA75D8">
          <w:rPr>
            <w:noProof/>
            <w:webHidden/>
          </w:rPr>
          <w:tab/>
        </w:r>
        <w:r w:rsidR="00BA75D8">
          <w:rPr>
            <w:noProof/>
            <w:webHidden/>
          </w:rPr>
          <w:fldChar w:fldCharType="begin"/>
        </w:r>
        <w:r w:rsidR="00BA75D8">
          <w:rPr>
            <w:noProof/>
            <w:webHidden/>
          </w:rPr>
          <w:instrText xml:space="preserve"> PAGEREF _Toc150615156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45EFD131" w14:textId="5F6870C0" w:rsidR="00BA75D8" w:rsidRDefault="008849F7">
      <w:pPr>
        <w:pStyle w:val="TM3"/>
        <w:tabs>
          <w:tab w:val="right" w:pos="10024"/>
        </w:tabs>
        <w:rPr>
          <w:rFonts w:cstheme="minorBidi"/>
          <w:smallCaps w:val="0"/>
          <w:noProof/>
          <w:color w:val="auto"/>
          <w:kern w:val="2"/>
          <w:lang w:eastAsia="fr-FR"/>
          <w14:ligatures w14:val="standardContextual"/>
        </w:rPr>
      </w:pPr>
      <w:hyperlink w:anchor="_Toc150615157" w:history="1">
        <w:r w:rsidR="00BA75D8" w:rsidRPr="002444AC">
          <w:rPr>
            <w:rStyle w:val="Lienhypertexte"/>
            <w:noProof/>
          </w:rPr>
          <w:t>Stack Imposé</w:t>
        </w:r>
        <w:r w:rsidR="00BA75D8">
          <w:rPr>
            <w:noProof/>
            <w:webHidden/>
          </w:rPr>
          <w:tab/>
        </w:r>
        <w:r w:rsidR="00BA75D8">
          <w:rPr>
            <w:noProof/>
            <w:webHidden/>
          </w:rPr>
          <w:fldChar w:fldCharType="begin"/>
        </w:r>
        <w:r w:rsidR="00BA75D8">
          <w:rPr>
            <w:noProof/>
            <w:webHidden/>
          </w:rPr>
          <w:instrText xml:space="preserve"> PAGEREF _Toc150615157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1C392071" w14:textId="2F6F697F" w:rsidR="00BA75D8" w:rsidRDefault="008849F7">
      <w:pPr>
        <w:pStyle w:val="TM3"/>
        <w:tabs>
          <w:tab w:val="right" w:pos="10024"/>
        </w:tabs>
        <w:rPr>
          <w:rFonts w:cstheme="minorBidi"/>
          <w:smallCaps w:val="0"/>
          <w:noProof/>
          <w:color w:val="auto"/>
          <w:kern w:val="2"/>
          <w:lang w:eastAsia="fr-FR"/>
          <w14:ligatures w14:val="standardContextual"/>
        </w:rPr>
      </w:pPr>
      <w:hyperlink w:anchor="_Toc150615158" w:history="1">
        <w:r w:rsidR="00BA75D8" w:rsidRPr="002444AC">
          <w:rPr>
            <w:rStyle w:val="Lienhypertexte"/>
            <w:noProof/>
          </w:rPr>
          <w:t>Odoo</w:t>
        </w:r>
        <w:r w:rsidR="00BA75D8">
          <w:rPr>
            <w:noProof/>
            <w:webHidden/>
          </w:rPr>
          <w:tab/>
        </w:r>
        <w:r w:rsidR="00BA75D8">
          <w:rPr>
            <w:noProof/>
            <w:webHidden/>
          </w:rPr>
          <w:fldChar w:fldCharType="begin"/>
        </w:r>
        <w:r w:rsidR="00BA75D8">
          <w:rPr>
            <w:noProof/>
            <w:webHidden/>
          </w:rPr>
          <w:instrText xml:space="preserve"> PAGEREF _Toc150615158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569E4825" w14:textId="6E4DF06D" w:rsidR="00BA75D8" w:rsidRDefault="008849F7">
      <w:pPr>
        <w:pStyle w:val="TM2"/>
        <w:tabs>
          <w:tab w:val="right" w:pos="10024"/>
        </w:tabs>
        <w:rPr>
          <w:rFonts w:cstheme="minorBidi"/>
          <w:b w:val="0"/>
          <w:bCs w:val="0"/>
          <w:smallCaps w:val="0"/>
          <w:noProof/>
          <w:color w:val="auto"/>
          <w:kern w:val="2"/>
          <w:lang w:eastAsia="fr-FR"/>
          <w14:ligatures w14:val="standardContextual"/>
        </w:rPr>
      </w:pPr>
      <w:hyperlink w:anchor="_Toc150615159" w:history="1">
        <w:r w:rsidR="00BA75D8" w:rsidRPr="002444AC">
          <w:rPr>
            <w:rStyle w:val="Lienhypertexte"/>
            <w:noProof/>
          </w:rPr>
          <w:t>Gestion de Projet</w:t>
        </w:r>
        <w:r w:rsidR="00BA75D8">
          <w:rPr>
            <w:noProof/>
            <w:webHidden/>
          </w:rPr>
          <w:tab/>
        </w:r>
        <w:r w:rsidR="00BA75D8">
          <w:rPr>
            <w:noProof/>
            <w:webHidden/>
          </w:rPr>
          <w:fldChar w:fldCharType="begin"/>
        </w:r>
        <w:r w:rsidR="00BA75D8">
          <w:rPr>
            <w:noProof/>
            <w:webHidden/>
          </w:rPr>
          <w:instrText xml:space="preserve"> PAGEREF _Toc150615159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11429D05" w14:textId="3BF06AFB" w:rsidR="00BA75D8" w:rsidRDefault="008849F7">
      <w:pPr>
        <w:pStyle w:val="TM2"/>
        <w:tabs>
          <w:tab w:val="right" w:pos="10024"/>
        </w:tabs>
        <w:rPr>
          <w:rFonts w:cstheme="minorBidi"/>
          <w:b w:val="0"/>
          <w:bCs w:val="0"/>
          <w:smallCaps w:val="0"/>
          <w:noProof/>
          <w:color w:val="auto"/>
          <w:kern w:val="2"/>
          <w:lang w:eastAsia="fr-FR"/>
          <w14:ligatures w14:val="standardContextual"/>
        </w:rPr>
      </w:pPr>
      <w:hyperlink w:anchor="_Toc150615160" w:history="1">
        <w:r w:rsidR="00BA75D8" w:rsidRPr="002444AC">
          <w:rPr>
            <w:rStyle w:val="Lienhypertexte"/>
            <w:noProof/>
          </w:rPr>
          <w:t>Apport Théorique</w:t>
        </w:r>
        <w:r w:rsidR="00BA75D8">
          <w:rPr>
            <w:noProof/>
            <w:webHidden/>
          </w:rPr>
          <w:tab/>
        </w:r>
        <w:r w:rsidR="00BA75D8">
          <w:rPr>
            <w:noProof/>
            <w:webHidden/>
          </w:rPr>
          <w:fldChar w:fldCharType="begin"/>
        </w:r>
        <w:r w:rsidR="00BA75D8">
          <w:rPr>
            <w:noProof/>
            <w:webHidden/>
          </w:rPr>
          <w:instrText xml:space="preserve"> PAGEREF _Toc150615160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438E79AB" w14:textId="341E5FF7" w:rsidR="00BA75D8" w:rsidRDefault="008849F7">
      <w:pPr>
        <w:pStyle w:val="TM3"/>
        <w:tabs>
          <w:tab w:val="right" w:pos="10024"/>
        </w:tabs>
        <w:rPr>
          <w:rFonts w:cstheme="minorBidi"/>
          <w:smallCaps w:val="0"/>
          <w:noProof/>
          <w:color w:val="auto"/>
          <w:kern w:val="2"/>
          <w:lang w:eastAsia="fr-FR"/>
          <w14:ligatures w14:val="standardContextual"/>
        </w:rPr>
      </w:pPr>
      <w:hyperlink w:anchor="_Toc150615161" w:history="1">
        <w:r w:rsidR="00BA75D8" w:rsidRPr="002444AC">
          <w:rPr>
            <w:rStyle w:val="Lienhypertexte"/>
            <w:noProof/>
          </w:rPr>
          <w:t>Quasar</w:t>
        </w:r>
        <w:r w:rsidR="00BA75D8">
          <w:rPr>
            <w:noProof/>
            <w:webHidden/>
          </w:rPr>
          <w:tab/>
        </w:r>
        <w:r w:rsidR="00BA75D8">
          <w:rPr>
            <w:noProof/>
            <w:webHidden/>
          </w:rPr>
          <w:fldChar w:fldCharType="begin"/>
        </w:r>
        <w:r w:rsidR="00BA75D8">
          <w:rPr>
            <w:noProof/>
            <w:webHidden/>
          </w:rPr>
          <w:instrText xml:space="preserve"> PAGEREF _Toc150615161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4BDE7F72" w14:textId="45E2A157" w:rsidR="00BA75D8" w:rsidRDefault="008849F7">
      <w:pPr>
        <w:pStyle w:val="TM3"/>
        <w:tabs>
          <w:tab w:val="right" w:pos="10024"/>
        </w:tabs>
        <w:rPr>
          <w:rFonts w:cstheme="minorBidi"/>
          <w:smallCaps w:val="0"/>
          <w:noProof/>
          <w:color w:val="auto"/>
          <w:kern w:val="2"/>
          <w:lang w:eastAsia="fr-FR"/>
          <w14:ligatures w14:val="standardContextual"/>
        </w:rPr>
      </w:pPr>
      <w:hyperlink w:anchor="_Toc150615162" w:history="1">
        <w:r w:rsidR="00BA75D8" w:rsidRPr="002444AC">
          <w:rPr>
            <w:rStyle w:val="Lienhypertexte"/>
            <w:noProof/>
          </w:rPr>
          <w:t>VueJS</w:t>
        </w:r>
        <w:r w:rsidR="00BA75D8">
          <w:rPr>
            <w:noProof/>
            <w:webHidden/>
          </w:rPr>
          <w:tab/>
        </w:r>
        <w:r w:rsidR="00BA75D8">
          <w:rPr>
            <w:noProof/>
            <w:webHidden/>
          </w:rPr>
          <w:fldChar w:fldCharType="begin"/>
        </w:r>
        <w:r w:rsidR="00BA75D8">
          <w:rPr>
            <w:noProof/>
            <w:webHidden/>
          </w:rPr>
          <w:instrText xml:space="preserve"> PAGEREF _Toc150615162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31CC0897" w14:textId="40C6E278" w:rsidR="00BA75D8" w:rsidRDefault="008849F7">
      <w:pPr>
        <w:pStyle w:val="TM3"/>
        <w:tabs>
          <w:tab w:val="right" w:pos="10024"/>
        </w:tabs>
        <w:rPr>
          <w:rFonts w:cstheme="minorBidi"/>
          <w:smallCaps w:val="0"/>
          <w:noProof/>
          <w:color w:val="auto"/>
          <w:kern w:val="2"/>
          <w:lang w:eastAsia="fr-FR"/>
          <w14:ligatures w14:val="standardContextual"/>
        </w:rPr>
      </w:pPr>
      <w:hyperlink w:anchor="_Toc150615163" w:history="1">
        <w:r w:rsidR="00BA75D8" w:rsidRPr="002444AC">
          <w:rPr>
            <w:rStyle w:val="Lienhypertexte"/>
            <w:noProof/>
          </w:rPr>
          <w:t>Odoo</w:t>
        </w:r>
        <w:r w:rsidR="00BA75D8">
          <w:rPr>
            <w:noProof/>
            <w:webHidden/>
          </w:rPr>
          <w:tab/>
        </w:r>
        <w:r w:rsidR="00BA75D8">
          <w:rPr>
            <w:noProof/>
            <w:webHidden/>
          </w:rPr>
          <w:fldChar w:fldCharType="begin"/>
        </w:r>
        <w:r w:rsidR="00BA75D8">
          <w:rPr>
            <w:noProof/>
            <w:webHidden/>
          </w:rPr>
          <w:instrText xml:space="preserve"> PAGEREF _Toc150615163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7B7249F7" w14:textId="7B182B70" w:rsidR="00BA75D8" w:rsidRDefault="008849F7">
      <w:pPr>
        <w:pStyle w:val="TM2"/>
        <w:tabs>
          <w:tab w:val="right" w:pos="10024"/>
        </w:tabs>
        <w:rPr>
          <w:rFonts w:cstheme="minorBidi"/>
          <w:b w:val="0"/>
          <w:bCs w:val="0"/>
          <w:smallCaps w:val="0"/>
          <w:noProof/>
          <w:color w:val="auto"/>
          <w:kern w:val="2"/>
          <w:lang w:eastAsia="fr-FR"/>
          <w14:ligatures w14:val="standardContextual"/>
        </w:rPr>
      </w:pPr>
      <w:hyperlink w:anchor="_Toc150615164" w:history="1">
        <w:r w:rsidR="00BA75D8" w:rsidRPr="002444AC">
          <w:rPr>
            <w:rStyle w:val="Lienhypertexte"/>
            <w:noProof/>
          </w:rPr>
          <w:t>Réalisations</w:t>
        </w:r>
        <w:r w:rsidR="00BA75D8">
          <w:rPr>
            <w:noProof/>
            <w:webHidden/>
          </w:rPr>
          <w:tab/>
        </w:r>
        <w:r w:rsidR="00BA75D8">
          <w:rPr>
            <w:noProof/>
            <w:webHidden/>
          </w:rPr>
          <w:fldChar w:fldCharType="begin"/>
        </w:r>
        <w:r w:rsidR="00BA75D8">
          <w:rPr>
            <w:noProof/>
            <w:webHidden/>
          </w:rPr>
          <w:instrText xml:space="preserve"> PAGEREF _Toc150615164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6A8C8303" w14:textId="52D328D4" w:rsidR="00BA75D8" w:rsidRDefault="008849F7">
      <w:pPr>
        <w:pStyle w:val="TM3"/>
        <w:tabs>
          <w:tab w:val="right" w:pos="10024"/>
        </w:tabs>
        <w:rPr>
          <w:rFonts w:cstheme="minorBidi"/>
          <w:smallCaps w:val="0"/>
          <w:noProof/>
          <w:color w:val="auto"/>
          <w:kern w:val="2"/>
          <w:lang w:eastAsia="fr-FR"/>
          <w14:ligatures w14:val="standardContextual"/>
        </w:rPr>
      </w:pPr>
      <w:hyperlink w:anchor="_Toc150615165" w:history="1">
        <w:r w:rsidR="00BA75D8" w:rsidRPr="002444AC">
          <w:rPr>
            <w:rStyle w:val="Lienhypertexte"/>
            <w:noProof/>
          </w:rPr>
          <w:t>Installation Serveur</w:t>
        </w:r>
        <w:r w:rsidR="00BA75D8">
          <w:rPr>
            <w:noProof/>
            <w:webHidden/>
          </w:rPr>
          <w:tab/>
        </w:r>
        <w:r w:rsidR="00BA75D8">
          <w:rPr>
            <w:noProof/>
            <w:webHidden/>
          </w:rPr>
          <w:fldChar w:fldCharType="begin"/>
        </w:r>
        <w:r w:rsidR="00BA75D8">
          <w:rPr>
            <w:noProof/>
            <w:webHidden/>
          </w:rPr>
          <w:instrText xml:space="preserve"> PAGEREF _Toc150615165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2B8AF4B7" w14:textId="0A6B1AE5" w:rsidR="00BA75D8" w:rsidRDefault="008849F7">
      <w:pPr>
        <w:pStyle w:val="TM3"/>
        <w:tabs>
          <w:tab w:val="right" w:pos="10024"/>
        </w:tabs>
        <w:rPr>
          <w:rFonts w:cstheme="minorBidi"/>
          <w:smallCaps w:val="0"/>
          <w:noProof/>
          <w:color w:val="auto"/>
          <w:kern w:val="2"/>
          <w:lang w:eastAsia="fr-FR"/>
          <w14:ligatures w14:val="standardContextual"/>
        </w:rPr>
      </w:pPr>
      <w:hyperlink w:anchor="_Toc150615166" w:history="1">
        <w:r w:rsidR="00BA75D8" w:rsidRPr="002444AC">
          <w:rPr>
            <w:rStyle w:val="Lienhypertexte"/>
            <w:noProof/>
          </w:rPr>
          <w:t>Initialisation Quasar</w:t>
        </w:r>
        <w:r w:rsidR="00BA75D8">
          <w:rPr>
            <w:noProof/>
            <w:webHidden/>
          </w:rPr>
          <w:tab/>
        </w:r>
        <w:r w:rsidR="00BA75D8">
          <w:rPr>
            <w:noProof/>
            <w:webHidden/>
          </w:rPr>
          <w:fldChar w:fldCharType="begin"/>
        </w:r>
        <w:r w:rsidR="00BA75D8">
          <w:rPr>
            <w:noProof/>
            <w:webHidden/>
          </w:rPr>
          <w:instrText xml:space="preserve"> PAGEREF _Toc150615166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0CDAD62B" w14:textId="153EE466" w:rsidR="00BA75D8" w:rsidRDefault="008849F7">
      <w:pPr>
        <w:pStyle w:val="TM3"/>
        <w:tabs>
          <w:tab w:val="right" w:pos="10024"/>
        </w:tabs>
        <w:rPr>
          <w:rFonts w:cstheme="minorBidi"/>
          <w:smallCaps w:val="0"/>
          <w:noProof/>
          <w:color w:val="auto"/>
          <w:kern w:val="2"/>
          <w:lang w:eastAsia="fr-FR"/>
          <w14:ligatures w14:val="standardContextual"/>
        </w:rPr>
      </w:pPr>
      <w:hyperlink w:anchor="_Toc150615167" w:history="1">
        <w:r w:rsidR="00BA75D8" w:rsidRPr="002444AC">
          <w:rPr>
            <w:rStyle w:val="Lienhypertexte"/>
            <w:noProof/>
          </w:rPr>
          <w:t>Login</w:t>
        </w:r>
        <w:bookmarkStart w:id="2" w:name="_GoBack"/>
        <w:bookmarkEnd w:id="2"/>
        <w:r w:rsidR="00BA75D8">
          <w:rPr>
            <w:noProof/>
            <w:webHidden/>
          </w:rPr>
          <w:tab/>
        </w:r>
        <w:r w:rsidR="00BA75D8">
          <w:rPr>
            <w:noProof/>
            <w:webHidden/>
          </w:rPr>
          <w:fldChar w:fldCharType="begin"/>
        </w:r>
        <w:r w:rsidR="00BA75D8">
          <w:rPr>
            <w:noProof/>
            <w:webHidden/>
          </w:rPr>
          <w:instrText xml:space="preserve"> PAGEREF _Toc150615167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4256E040" w14:textId="776ABFEF" w:rsidR="00BA75D8" w:rsidRDefault="008849F7">
      <w:pPr>
        <w:pStyle w:val="TM3"/>
        <w:tabs>
          <w:tab w:val="right" w:pos="10024"/>
        </w:tabs>
        <w:rPr>
          <w:rFonts w:cstheme="minorBidi"/>
          <w:smallCaps w:val="0"/>
          <w:noProof/>
          <w:color w:val="auto"/>
          <w:kern w:val="2"/>
          <w:lang w:eastAsia="fr-FR"/>
          <w14:ligatures w14:val="standardContextual"/>
        </w:rPr>
      </w:pPr>
      <w:hyperlink w:anchor="_Toc150615168" w:history="1">
        <w:r w:rsidR="00BA75D8" w:rsidRPr="002444AC">
          <w:rPr>
            <w:rStyle w:val="Lienhypertexte"/>
            <w:noProof/>
          </w:rPr>
          <w:t>Contact</w:t>
        </w:r>
        <w:r w:rsidR="00BA75D8">
          <w:rPr>
            <w:noProof/>
            <w:webHidden/>
          </w:rPr>
          <w:tab/>
        </w:r>
        <w:r w:rsidR="00BA75D8">
          <w:rPr>
            <w:noProof/>
            <w:webHidden/>
          </w:rPr>
          <w:fldChar w:fldCharType="begin"/>
        </w:r>
        <w:r w:rsidR="00BA75D8">
          <w:rPr>
            <w:noProof/>
            <w:webHidden/>
          </w:rPr>
          <w:instrText xml:space="preserve"> PAGEREF _Toc150615168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19E5CCAC" w14:textId="6E278578" w:rsidR="00BA75D8" w:rsidRDefault="008849F7">
      <w:pPr>
        <w:pStyle w:val="TM2"/>
        <w:tabs>
          <w:tab w:val="right" w:pos="10024"/>
        </w:tabs>
        <w:rPr>
          <w:rFonts w:cstheme="minorBidi"/>
          <w:b w:val="0"/>
          <w:bCs w:val="0"/>
          <w:smallCaps w:val="0"/>
          <w:noProof/>
          <w:color w:val="auto"/>
          <w:kern w:val="2"/>
          <w:lang w:eastAsia="fr-FR"/>
          <w14:ligatures w14:val="standardContextual"/>
        </w:rPr>
      </w:pPr>
      <w:hyperlink w:anchor="_Toc150615169" w:history="1">
        <w:r w:rsidR="00BA75D8" w:rsidRPr="002444AC">
          <w:rPr>
            <w:rStyle w:val="Lienhypertexte"/>
            <w:noProof/>
          </w:rPr>
          <w:t>Sécurité</w:t>
        </w:r>
        <w:r w:rsidR="00BA75D8">
          <w:rPr>
            <w:noProof/>
            <w:webHidden/>
          </w:rPr>
          <w:tab/>
        </w:r>
        <w:r w:rsidR="00BA75D8">
          <w:rPr>
            <w:noProof/>
            <w:webHidden/>
          </w:rPr>
          <w:fldChar w:fldCharType="begin"/>
        </w:r>
        <w:r w:rsidR="00BA75D8">
          <w:rPr>
            <w:noProof/>
            <w:webHidden/>
          </w:rPr>
          <w:instrText xml:space="preserve"> PAGEREF _Toc150615169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1FE998A9" w14:textId="27AFBDC4" w:rsidR="00BA75D8" w:rsidRDefault="008849F7">
      <w:pPr>
        <w:pStyle w:val="TM1"/>
        <w:tabs>
          <w:tab w:val="right" w:pos="10024"/>
        </w:tabs>
        <w:rPr>
          <w:rFonts w:cstheme="minorBidi"/>
          <w:b w:val="0"/>
          <w:bCs w:val="0"/>
          <w:caps w:val="0"/>
          <w:noProof/>
          <w:color w:val="auto"/>
          <w:kern w:val="2"/>
          <w:u w:val="none"/>
          <w:lang w:eastAsia="fr-FR"/>
          <w14:ligatures w14:val="standardContextual"/>
        </w:rPr>
      </w:pPr>
      <w:hyperlink w:anchor="_Toc150615170" w:history="1">
        <w:r w:rsidR="00BA75D8" w:rsidRPr="002444AC">
          <w:rPr>
            <w:rStyle w:val="Lienhypertexte"/>
            <w:noProof/>
          </w:rPr>
          <w:t>Pour aller plus loin</w:t>
        </w:r>
        <w:r w:rsidR="00BA75D8">
          <w:rPr>
            <w:noProof/>
            <w:webHidden/>
          </w:rPr>
          <w:tab/>
        </w:r>
        <w:r w:rsidR="00BA75D8">
          <w:rPr>
            <w:noProof/>
            <w:webHidden/>
          </w:rPr>
          <w:fldChar w:fldCharType="begin"/>
        </w:r>
        <w:r w:rsidR="00BA75D8">
          <w:rPr>
            <w:noProof/>
            <w:webHidden/>
          </w:rPr>
          <w:instrText xml:space="preserve"> PAGEREF _Toc150615170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5F924B62" w14:textId="5DD6C71A" w:rsidR="00BA75D8" w:rsidRDefault="008849F7">
      <w:pPr>
        <w:pStyle w:val="TM1"/>
        <w:tabs>
          <w:tab w:val="right" w:pos="10024"/>
        </w:tabs>
        <w:rPr>
          <w:rFonts w:cstheme="minorBidi"/>
          <w:b w:val="0"/>
          <w:bCs w:val="0"/>
          <w:caps w:val="0"/>
          <w:noProof/>
          <w:color w:val="auto"/>
          <w:kern w:val="2"/>
          <w:u w:val="none"/>
          <w:lang w:eastAsia="fr-FR"/>
          <w14:ligatures w14:val="standardContextual"/>
        </w:rPr>
      </w:pPr>
      <w:hyperlink w:anchor="_Toc150615171" w:history="1">
        <w:r w:rsidR="00BA75D8" w:rsidRPr="002444AC">
          <w:rPr>
            <w:rStyle w:val="Lienhypertexte"/>
            <w:noProof/>
          </w:rPr>
          <w:t>Remerciements</w:t>
        </w:r>
        <w:r w:rsidR="00BA75D8">
          <w:rPr>
            <w:noProof/>
            <w:webHidden/>
          </w:rPr>
          <w:tab/>
        </w:r>
        <w:r w:rsidR="00BA75D8">
          <w:rPr>
            <w:noProof/>
            <w:webHidden/>
          </w:rPr>
          <w:fldChar w:fldCharType="begin"/>
        </w:r>
        <w:r w:rsidR="00BA75D8">
          <w:rPr>
            <w:noProof/>
            <w:webHidden/>
          </w:rPr>
          <w:instrText xml:space="preserve"> PAGEREF _Toc150615171 \h </w:instrText>
        </w:r>
        <w:r w:rsidR="00BA75D8">
          <w:rPr>
            <w:noProof/>
            <w:webHidden/>
          </w:rPr>
        </w:r>
        <w:r w:rsidR="00BA75D8">
          <w:rPr>
            <w:noProof/>
            <w:webHidden/>
          </w:rPr>
          <w:fldChar w:fldCharType="separate"/>
        </w:r>
        <w:r w:rsidR="00BA75D8">
          <w:rPr>
            <w:noProof/>
            <w:webHidden/>
          </w:rPr>
          <w:t>7</w:t>
        </w:r>
        <w:r w:rsidR="00BA75D8">
          <w:rPr>
            <w:noProof/>
            <w:webHidden/>
          </w:rPr>
          <w:fldChar w:fldCharType="end"/>
        </w:r>
      </w:hyperlink>
    </w:p>
    <w:p w14:paraId="4BE85CE6" w14:textId="0A62CD17" w:rsidR="00C009D8" w:rsidRDefault="00C009D8">
      <w:pPr>
        <w:spacing w:after="200"/>
        <w:rPr>
          <w:rFonts w:asciiTheme="majorHAnsi" w:eastAsiaTheme="majorEastAsia" w:hAnsiTheme="majorHAnsi" w:cstheme="majorBidi"/>
          <w:color w:val="061F57" w:themeColor="text2" w:themeShade="BF"/>
          <w:kern w:val="28"/>
          <w:sz w:val="52"/>
          <w:szCs w:val="32"/>
          <w:lang w:bidi="fr-FR"/>
        </w:rPr>
      </w:pPr>
      <w:r>
        <w:rPr>
          <w:lang w:bidi="fr-FR"/>
        </w:rPr>
        <w:fldChar w:fldCharType="end"/>
      </w:r>
      <w:r>
        <w:rPr>
          <w:lang w:bidi="fr-FR"/>
        </w:rP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79344DD" w14:textId="77777777" w:rsidTr="00DF027C">
        <w:trPr>
          <w:trHeight w:val="3546"/>
        </w:trPr>
        <w:tc>
          <w:tcPr>
            <w:tcW w:w="9999" w:type="dxa"/>
          </w:tcPr>
          <w:p w14:paraId="2C40B095" w14:textId="77777777" w:rsidR="0098191F" w:rsidRDefault="00C009D8" w:rsidP="0098191F">
            <w:pPr>
              <w:pStyle w:val="Titre1"/>
              <w:rPr>
                <w:lang w:bidi="fr-FR"/>
              </w:rPr>
            </w:pPr>
            <w:bookmarkStart w:id="3" w:name="_Toc150615150"/>
            <w:bookmarkEnd w:id="1"/>
            <w:r>
              <w:rPr>
                <w:lang w:bidi="fr-FR"/>
              </w:rPr>
              <w:lastRenderedPageBreak/>
              <w:t>Présentation</w:t>
            </w:r>
            <w:bookmarkStart w:id="4" w:name="_Toc150418772"/>
            <w:bookmarkEnd w:id="3"/>
          </w:p>
          <w:bookmarkStart w:id="5" w:name="_Toc150615151" w:displacedByCustomXml="next"/>
          <w:sdt>
            <w:sdtPr>
              <w:rPr>
                <w:rFonts w:eastAsiaTheme="minorEastAsia" w:cstheme="minorBidi"/>
                <w:b/>
                <w:sz w:val="28"/>
                <w:szCs w:val="22"/>
              </w:rPr>
              <w:id w:val="1660650702"/>
              <w:placeholder>
                <w:docPart w:val="1C86DA4FB8D84501A90E0599C3B78FA1"/>
              </w:placeholder>
              <w15:appearance w15:val="hidden"/>
            </w:sdtPr>
            <w:sdtEndPr/>
            <w:sdtContent>
              <w:p w14:paraId="48C3137A" w14:textId="77777777" w:rsidR="00C009D8" w:rsidRDefault="00C009D8" w:rsidP="00DF027C">
                <w:pPr>
                  <w:pStyle w:val="Titre2"/>
                </w:pPr>
                <w:r>
                  <w:t>Moi</w:t>
                </w:r>
                <w:bookmarkEnd w:id="5"/>
              </w:p>
              <w:p w14:paraId="7ECF16DE" w14:textId="22B3D09E" w:rsidR="0098191F" w:rsidRDefault="00806525" w:rsidP="00806525">
                <w:pPr>
                  <w:jc w:val="center"/>
                </w:pPr>
                <w:r>
                  <w:rPr>
                    <w:noProof/>
                  </w:rPr>
                  <w:drawing>
                    <wp:inline distT="0" distB="0" distL="0" distR="0" wp14:anchorId="00F9A41F" wp14:editId="347F7C10">
                      <wp:extent cx="1436914" cy="143691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207921235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8140" cy="1458140"/>
                              </a:xfrm>
                              <a:prstGeom prst="ellipse">
                                <a:avLst/>
                              </a:prstGeom>
                              <a:ln>
                                <a:noFill/>
                              </a:ln>
                              <a:effectLst/>
                            </pic:spPr>
                          </pic:pic>
                        </a:graphicData>
                      </a:graphic>
                    </wp:inline>
                  </w:drawing>
                </w:r>
              </w:p>
              <w:p w14:paraId="53D6192B" w14:textId="77777777" w:rsidR="00BC4710" w:rsidRDefault="00BC4710" w:rsidP="00FF3C17">
                <w:pPr>
                  <w:pStyle w:val="Contenu"/>
                </w:pPr>
              </w:p>
              <w:p w14:paraId="67571477" w14:textId="04372D6B" w:rsidR="00806525" w:rsidRDefault="00FF3C17" w:rsidP="00FF3C17">
                <w:pPr>
                  <w:pStyle w:val="Contenu"/>
                </w:pPr>
                <w:r>
                  <w:t>Après une dizaine d’année dans la logistique, je me suis rendu compte que je passais plus de temps à optimiser ou à développer des outils avec le service informatique. J’ai donc décider de suivre cette formation dans le but de monter en compétence informatique et de revenir à mon premier amour.</w:t>
                </w:r>
              </w:p>
              <w:p w14:paraId="2092A2E2" w14:textId="77777777" w:rsidR="00FF3C17" w:rsidRPr="0098191F" w:rsidRDefault="00FF3C17" w:rsidP="00FF3C17">
                <w:pPr>
                  <w:pStyle w:val="Contenu"/>
                </w:pPr>
              </w:p>
              <w:p w14:paraId="69AD43E6" w14:textId="77777777" w:rsidR="00C009D8" w:rsidRDefault="00C009D8" w:rsidP="00C009D8">
                <w:pPr>
                  <w:pStyle w:val="Titre2"/>
                </w:pPr>
                <w:bookmarkStart w:id="6" w:name="_Toc150615152"/>
                <w:r>
                  <w:t>A l’</w:t>
                </w:r>
                <w:r w:rsidR="00FD3A31">
                  <w:t>u</w:t>
                </w:r>
                <w:r>
                  <w:t>sage</w:t>
                </w:r>
                <w:bookmarkEnd w:id="6"/>
              </w:p>
              <w:p w14:paraId="3712B522" w14:textId="77777777" w:rsidR="0098191F" w:rsidRDefault="00FD3A31" w:rsidP="000C6617">
                <w:pPr>
                  <w:pStyle w:val="Contenu"/>
                  <w:jc w:val="right"/>
                </w:pPr>
                <w:r>
                  <w:rPr>
                    <w:noProof/>
                  </w:rPr>
                  <mc:AlternateContent>
                    <mc:Choice Requires="wps">
                      <w:drawing>
                        <wp:anchor distT="45720" distB="45720" distL="114300" distR="114300" simplePos="0" relativeHeight="251665408" behindDoc="0" locked="0" layoutInCell="1" allowOverlap="1" wp14:anchorId="254F6E9F" wp14:editId="7353A120">
                          <wp:simplePos x="0" y="0"/>
                          <wp:positionH relativeFrom="column">
                            <wp:posOffset>9525</wp:posOffset>
                          </wp:positionH>
                          <wp:positionV relativeFrom="paragraph">
                            <wp:posOffset>313055</wp:posOffset>
                          </wp:positionV>
                          <wp:extent cx="2585085" cy="1404620"/>
                          <wp:effectExtent l="0" t="0" r="24765"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404620"/>
                                  </a:xfrm>
                                  <a:prstGeom prst="rect">
                                    <a:avLst/>
                                  </a:prstGeom>
                                  <a:solidFill>
                                    <a:srgbClr val="FFFFFF"/>
                                  </a:solidFill>
                                  <a:ln w="9525">
                                    <a:solidFill>
                                      <a:schemeClr val="bg1"/>
                                    </a:solidFill>
                                    <a:miter lim="800000"/>
                                    <a:headEnd/>
                                    <a:tailEnd/>
                                  </a:ln>
                                </wps:spPr>
                                <wps:txbx>
                                  <w:txbxContent>
                                    <w:p w14:paraId="68C87A66" w14:textId="77777777" w:rsidR="00FD3A31" w:rsidRDefault="00FD3A31" w:rsidP="00FD3A31">
                                      <w:pPr>
                                        <w:pStyle w:val="Contenu"/>
                                        <w:jc w:val="right"/>
                                      </w:pPr>
                                      <w:r>
                                        <w:t xml:space="preserve">Nicolas s’occupe de la technique, avec ses 25 ans d’expérience il a une renommée internationale sur Odoo.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F6E9F" id="Zone de texte 2" o:spid="_x0000_s1028" type="#_x0000_t202" style="position:absolute;left:0;text-align:left;margin-left:.75pt;margin-top:24.65pt;width:203.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" strokecolor="white [3212]">
                          <v:textbox style="mso-fit-shape-to-text:t">
                            <w:txbxContent>
                              <w:p w14:paraId="68C87A66" w14:textId="77777777" w:rsidR="00FD3A31" w:rsidRDefault="00FD3A31" w:rsidP="00FD3A31">
                                <w:pPr>
                                  <w:pStyle w:val="Contenu"/>
                                  <w:jc w:val="right"/>
                                </w:pPr>
                                <w:r>
                                  <w:t xml:space="preserve">Nicolas s’occupe de la technique, avec ses 25 ans d’expérience il a une renommée internationale sur Odoo.  </w:t>
                                </w:r>
                              </w:p>
                            </w:txbxContent>
                          </v:textbox>
                          <w10:wrap type="square"/>
                        </v:shape>
                      </w:pict>
                    </mc:Fallback>
                  </mc:AlternateContent>
                </w:r>
                <w:r w:rsidR="000C6617">
                  <w:t xml:space="preserve"> </w:t>
                </w:r>
                <w:r w:rsidR="000C6617" w:rsidRPr="000C6617">
                  <w:rPr>
                    <w:noProof/>
                  </w:rPr>
                  <w:drawing>
                    <wp:inline distT="0" distB="0" distL="0" distR="0" wp14:anchorId="6A5940E2" wp14:editId="7D1B0C78">
                      <wp:extent cx="3590290" cy="1313529"/>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630" cy="1342922"/>
                              </a:xfrm>
                              <a:prstGeom prst="rect">
                                <a:avLst/>
                              </a:prstGeom>
                            </pic:spPr>
                          </pic:pic>
                        </a:graphicData>
                      </a:graphic>
                    </wp:inline>
                  </w:drawing>
                </w:r>
              </w:p>
              <w:p w14:paraId="63BBA660" w14:textId="77777777" w:rsidR="00FD3A31" w:rsidRDefault="00FD3A31" w:rsidP="0098191F"/>
              <w:p w14:paraId="30EAA697" w14:textId="77777777" w:rsidR="00FD3A31" w:rsidRDefault="00FD3A31" w:rsidP="0098191F"/>
              <w:p w14:paraId="3505B00B" w14:textId="77777777" w:rsidR="000C6617" w:rsidRDefault="00A51F53" w:rsidP="0098191F">
                <w:r>
                  <w:rPr>
                    <w:noProof/>
                  </w:rPr>
                  <mc:AlternateContent>
                    <mc:Choice Requires="wps">
                      <w:drawing>
                        <wp:anchor distT="45720" distB="45720" distL="114300" distR="114300" simplePos="0" relativeHeight="251667456" behindDoc="0" locked="0" layoutInCell="1" allowOverlap="1" wp14:anchorId="08B932DE" wp14:editId="43E1348E">
                          <wp:simplePos x="0" y="0"/>
                          <wp:positionH relativeFrom="column">
                            <wp:posOffset>3678555</wp:posOffset>
                          </wp:positionH>
                          <wp:positionV relativeFrom="paragraph">
                            <wp:posOffset>10160</wp:posOffset>
                          </wp:positionV>
                          <wp:extent cx="2655570" cy="1317625"/>
                          <wp:effectExtent l="0" t="0" r="11430" b="158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317625"/>
                                  </a:xfrm>
                                  <a:prstGeom prst="rect">
                                    <a:avLst/>
                                  </a:prstGeom>
                                  <a:solidFill>
                                    <a:srgbClr val="FFFFFF"/>
                                  </a:solidFill>
                                  <a:ln w="9525">
                                    <a:solidFill>
                                      <a:schemeClr val="bg1"/>
                                    </a:solidFill>
                                    <a:miter lim="800000"/>
                                    <a:headEnd/>
                                    <a:tailEnd/>
                                  </a:ln>
                                </wps:spPr>
                                <wps:txbx>
                                  <w:txbxContent>
                                    <w:p w14:paraId="709F5355" w14:textId="77777777" w:rsidR="00FD3A31" w:rsidRDefault="00FD3A31" w:rsidP="00FD3A31">
                                      <w:pPr>
                                        <w:pStyle w:val="Contenu"/>
                                      </w:pPr>
                                      <w:r>
                                        <w:t xml:space="preserve">Christine s’occupe du </w:t>
                                      </w:r>
                                      <w:r w:rsidR="00A51F53">
                                        <w:t>côté</w:t>
                                      </w:r>
                                      <w:r>
                                        <w:t xml:space="preserve"> humain, ses compétences de psychanalyste lui permettent d’analyser la pratique et de déterminer les besoins.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2DE" id="_x0000_s1029" type="#_x0000_t202" style="position:absolute;margin-left:289.65pt;margin-top:.8pt;width:209.1pt;height:10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" strokecolor="white [3212]">
                          <v:textbox>
                            <w:txbxContent>
                              <w:p w14:paraId="709F5355" w14:textId="77777777" w:rsidR="00FD3A31" w:rsidRDefault="00FD3A31" w:rsidP="00FD3A31">
                                <w:pPr>
                                  <w:pStyle w:val="Contenu"/>
                                </w:pPr>
                                <w:r>
                                  <w:t xml:space="preserve">Christine s’occupe du </w:t>
                                </w:r>
                                <w:r w:rsidR="00A51F53">
                                  <w:t>côté</w:t>
                                </w:r>
                                <w:r>
                                  <w:t xml:space="preserve"> humain, ses compétences de psychanalyste lui permettent d’analyser la pratique et de déterminer les besoins.  </w:t>
                                </w:r>
                              </w:p>
                            </w:txbxContent>
                          </v:textbox>
                          <w10:wrap type="square"/>
                        </v:shape>
                      </w:pict>
                    </mc:Fallback>
                  </mc:AlternateContent>
                </w:r>
                <w:r w:rsidR="000C6617" w:rsidRPr="000C6617">
                  <w:rPr>
                    <w:noProof/>
                  </w:rPr>
                  <w:drawing>
                    <wp:inline distT="0" distB="0" distL="0" distR="0" wp14:anchorId="43FD5BC7" wp14:editId="69B6B49C">
                      <wp:extent cx="3538847" cy="129984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3967" cy="1301726"/>
                              </a:xfrm>
                              <a:prstGeom prst="rect">
                                <a:avLst/>
                              </a:prstGeom>
                            </pic:spPr>
                          </pic:pic>
                        </a:graphicData>
                      </a:graphic>
                    </wp:inline>
                  </w:drawing>
                </w:r>
              </w:p>
              <w:p w14:paraId="363F70E3" w14:textId="77777777" w:rsidR="000C6617" w:rsidRDefault="000C6617" w:rsidP="0098191F"/>
              <w:p w14:paraId="3ADA749B" w14:textId="77777777" w:rsidR="000C6617" w:rsidRDefault="000C6617" w:rsidP="000C6617">
                <w:pPr>
                  <w:pStyle w:val="Contenu"/>
                </w:pPr>
                <w:r>
                  <w:t>Ensemble ils</w:t>
                </w:r>
                <w:r w:rsidR="00FD3A31">
                  <w:t xml:space="preserve"> forment A</w:t>
                </w:r>
                <w:r w:rsidR="00567920">
                  <w:t xml:space="preserve"> </w:t>
                </w:r>
                <w:r w:rsidR="00FD3A31">
                  <w:t>l’usage, une entreprise qui</w:t>
                </w:r>
                <w:r>
                  <w:t xml:space="preserve"> accompagne des associations, des collectivités ou des entreprises dans</w:t>
                </w:r>
                <w:r w:rsidR="004432FD">
                  <w:t xml:space="preserve"> </w:t>
                </w:r>
                <w:r w:rsidR="004E3B0A">
                  <w:t>leurs besoins numériques</w:t>
                </w:r>
                <w:r w:rsidR="004432FD">
                  <w:t xml:space="preserve"> </w:t>
                </w:r>
                <w:r w:rsidR="00FD3A31">
                  <w:t>et dans</w:t>
                </w:r>
                <w:r w:rsidR="007F579E">
                  <w:t xml:space="preserve"> leur transition vers un </w:t>
                </w:r>
                <w:r w:rsidR="00FD3A31">
                  <w:t>environnement</w:t>
                </w:r>
                <w:r w:rsidR="007F579E">
                  <w:t xml:space="preserve"> </w:t>
                </w:r>
                <w:r w:rsidR="00FD3A31">
                  <w:t xml:space="preserve">éthique et adapté </w:t>
                </w:r>
                <w:r w:rsidR="00567920">
                  <w:t>à</w:t>
                </w:r>
                <w:r w:rsidR="00FD3A31">
                  <w:t xml:space="preserve"> leurs usages.</w:t>
                </w:r>
              </w:p>
              <w:p w14:paraId="69B8245D" w14:textId="77777777" w:rsidR="00FD3A31" w:rsidRPr="0098191F" w:rsidRDefault="00FD3A31" w:rsidP="000C6617">
                <w:pPr>
                  <w:pStyle w:val="Contenu"/>
                </w:pPr>
              </w:p>
              <w:p w14:paraId="5857FD9E" w14:textId="77777777" w:rsidR="00C009D8" w:rsidRDefault="00C009D8" w:rsidP="00C009D8">
                <w:pPr>
                  <w:pStyle w:val="Titre2"/>
                </w:pPr>
                <w:bookmarkStart w:id="7" w:name="_Toc150615153"/>
                <w:r>
                  <w:t>Projet</w:t>
                </w:r>
                <w:bookmarkEnd w:id="7"/>
              </w:p>
              <w:p w14:paraId="42A97D93" w14:textId="77777777" w:rsidR="000C6617" w:rsidRDefault="00FD3A31" w:rsidP="00FD3A31">
                <w:pPr>
                  <w:pStyle w:val="Contenu"/>
                </w:pPr>
                <w:r>
                  <w:t xml:space="preserve">Pour ce dossier, j’ai </w:t>
                </w:r>
                <w:r w:rsidR="00567920">
                  <w:t>choisi</w:t>
                </w:r>
                <w:r>
                  <w:t xml:space="preserve"> de présenter le projet que j’ai réaliser </w:t>
                </w:r>
                <w:r w:rsidR="00567920">
                  <w:t xml:space="preserve">au cours de mon stage dans l’entreprise A l’usage, car il reflète un projet réaliser dans des conditions professionnelles avec de réelle contrainte technique. </w:t>
                </w:r>
              </w:p>
              <w:p w14:paraId="7B434ECF" w14:textId="77777777" w:rsidR="00567920" w:rsidRDefault="00567920" w:rsidP="00FD3A31">
                <w:pPr>
                  <w:pStyle w:val="Contenu"/>
                </w:pPr>
                <w:r>
                  <w:t xml:space="preserve">Il couvre les compétences suivantes : </w:t>
                </w:r>
              </w:p>
              <w:p w14:paraId="6033564E" w14:textId="77777777" w:rsidR="00567920" w:rsidRDefault="00567920" w:rsidP="00567920">
                <w:pPr>
                  <w:pStyle w:val="Contenu"/>
                  <w:numPr>
                    <w:ilvl w:val="0"/>
                    <w:numId w:val="1"/>
                  </w:numPr>
                </w:pPr>
                <w:r>
                  <w:t>2 – Réaliser une interface utilisateur web statique et adaptable</w:t>
                </w:r>
              </w:p>
              <w:p w14:paraId="2C82D8F6" w14:textId="77777777" w:rsidR="00567920" w:rsidRDefault="00567920" w:rsidP="00567920">
                <w:pPr>
                  <w:pStyle w:val="Contenu"/>
                  <w:numPr>
                    <w:ilvl w:val="0"/>
                    <w:numId w:val="1"/>
                  </w:numPr>
                </w:pPr>
                <w:r>
                  <w:t>3 – Développer une interface utilisateur dynamique</w:t>
                </w:r>
              </w:p>
              <w:p w14:paraId="32CA1B0D" w14:textId="77777777" w:rsidR="00567920" w:rsidRDefault="00567920" w:rsidP="00567920">
                <w:pPr>
                  <w:pStyle w:val="Contenu"/>
                  <w:numPr>
                    <w:ilvl w:val="0"/>
                    <w:numId w:val="1"/>
                  </w:numPr>
                </w:pPr>
                <w:r>
                  <w:t>6 – Développer les composant d’</w:t>
                </w:r>
                <w:r w:rsidR="00A51F53">
                  <w:t>accès</w:t>
                </w:r>
                <w:r>
                  <w:t xml:space="preserve"> aux données</w:t>
                </w:r>
              </w:p>
              <w:p w14:paraId="0E7C98B8" w14:textId="77777777" w:rsidR="00567920" w:rsidRDefault="00567920" w:rsidP="00567920">
                <w:pPr>
                  <w:pStyle w:val="Contenu"/>
                  <w:numPr>
                    <w:ilvl w:val="0"/>
                    <w:numId w:val="1"/>
                  </w:numPr>
                </w:pPr>
                <w:r>
                  <w:t>8 – Elaborer et mettre en œuvre des composants dans une applications de gestion de contenu ou e-</w:t>
                </w:r>
                <w:commentRangeStart w:id="8"/>
                <w:r>
                  <w:t>commerce</w:t>
                </w:r>
                <w:commentRangeEnd w:id="8"/>
                <w:r>
                  <w:rPr>
                    <w:rStyle w:val="Marquedecommentaire"/>
                    <w:b/>
                  </w:rPr>
                  <w:commentReference w:id="8"/>
                </w:r>
              </w:p>
              <w:p w14:paraId="5CFB79E6" w14:textId="77777777" w:rsidR="00567920" w:rsidRDefault="00567920" w:rsidP="00567920">
                <w:pPr>
                  <w:pStyle w:val="Contenu"/>
                </w:pPr>
              </w:p>
              <w:p w14:paraId="36804918" w14:textId="77777777" w:rsidR="00567920" w:rsidRDefault="00567920" w:rsidP="00567920">
                <w:pPr>
                  <w:pStyle w:val="Contenu"/>
                </w:pPr>
                <w:r>
                  <w:t>Les autres compétences ont été traitées dans le Dossier Professionnel.</w:t>
                </w:r>
              </w:p>
              <w:p w14:paraId="7280DDB4" w14:textId="77777777" w:rsidR="00567920" w:rsidRDefault="00567920" w:rsidP="00567920">
                <w:pPr>
                  <w:pStyle w:val="Contenu"/>
                </w:pPr>
              </w:p>
              <w:p w14:paraId="54C6473D" w14:textId="77777777" w:rsidR="00567920" w:rsidRDefault="00567920" w:rsidP="00567920">
                <w:pPr>
                  <w:pStyle w:val="Contenu"/>
                </w:pPr>
              </w:p>
              <w:p w14:paraId="55A7CAF2" w14:textId="77777777" w:rsidR="00C009D8" w:rsidRDefault="00C009D8" w:rsidP="00C009D8">
                <w:pPr>
                  <w:pStyle w:val="Titre1"/>
                </w:pPr>
                <w:bookmarkStart w:id="9" w:name="_Toc150615154"/>
                <w:r>
                  <w:t>Projet</w:t>
                </w:r>
                <w:bookmarkEnd w:id="9"/>
              </w:p>
              <w:p w14:paraId="21219350" w14:textId="77777777" w:rsidR="00C009D8" w:rsidRDefault="00C009D8" w:rsidP="00C009D8">
                <w:pPr>
                  <w:pStyle w:val="Titre2"/>
                </w:pPr>
                <w:bookmarkStart w:id="10" w:name="_Toc150615155"/>
                <w:r>
                  <w:t>Introduction</w:t>
                </w:r>
                <w:bookmarkEnd w:id="10"/>
              </w:p>
              <w:p w14:paraId="5E3346A8" w14:textId="252A2697" w:rsidR="009E75A1" w:rsidRDefault="00DD2AD5" w:rsidP="00DD2AD5">
                <w:pPr>
                  <w:pStyle w:val="Contenu"/>
                </w:pPr>
                <w:r>
                  <w:t>Le but de ce projet était d’e</w:t>
                </w:r>
                <w:r w:rsidRPr="00DD2AD5">
                  <w:t xml:space="preserve">xpérimenter la faisabilité technique d’une Web app cross plateforme connecté au </w:t>
                </w:r>
                <w:proofErr w:type="spellStart"/>
                <w:r w:rsidRPr="00DD2AD5">
                  <w:t>back-end</w:t>
                </w:r>
                <w:proofErr w:type="spellEnd"/>
                <w:r w:rsidRPr="00DD2AD5">
                  <w:t xml:space="preserve"> Odoo pour par la suite créer un </w:t>
                </w:r>
                <w:proofErr w:type="spellStart"/>
                <w:r w:rsidRPr="00DD2AD5">
                  <w:t>template</w:t>
                </w:r>
                <w:proofErr w:type="spellEnd"/>
                <w:r w:rsidRPr="00DD2AD5">
                  <w:t xml:space="preserve"> d'application déclinable aux besoins</w:t>
                </w:r>
                <w:r>
                  <w:t xml:space="preserve"> propre de chaque client.</w:t>
                </w:r>
              </w:p>
              <w:p w14:paraId="7CE288B0" w14:textId="77777777" w:rsidR="00DD2AD5" w:rsidRDefault="00DD2AD5" w:rsidP="00DD2AD5">
                <w:pPr>
                  <w:pStyle w:val="Contenu"/>
                </w:pPr>
              </w:p>
              <w:p w14:paraId="201D1F09" w14:textId="19A2CCEE" w:rsidR="00C33620" w:rsidRDefault="00C009D8" w:rsidP="00C33620">
                <w:pPr>
                  <w:pStyle w:val="Titre3"/>
                </w:pPr>
                <w:bookmarkStart w:id="11" w:name="_Toc150615156"/>
                <w:r w:rsidRPr="00C009D8">
                  <w:t>Besoins</w:t>
                </w:r>
                <w:bookmarkEnd w:id="11"/>
              </w:p>
              <w:p w14:paraId="200CEF6C" w14:textId="2F4DD82B" w:rsidR="00DD2AD5" w:rsidRDefault="00DD2AD5" w:rsidP="00DD2AD5">
                <w:pPr>
                  <w:pStyle w:val="Contenu"/>
                </w:pPr>
                <w:r>
                  <w:t xml:space="preserve"> Les objectifs de ce stage étaient : </w:t>
                </w:r>
              </w:p>
              <w:p w14:paraId="64C9BB78" w14:textId="32A14B87" w:rsidR="00DD2AD5" w:rsidRDefault="00DD2AD5" w:rsidP="00DD2AD5">
                <w:pPr>
                  <w:pStyle w:val="Contenu"/>
                  <w:numPr>
                    <w:ilvl w:val="0"/>
                    <w:numId w:val="2"/>
                  </w:numPr>
                </w:pPr>
                <w:r>
                  <w:t xml:space="preserve">Installer une plateforme de développement </w:t>
                </w:r>
              </w:p>
              <w:p w14:paraId="2A29C914" w14:textId="14C04619" w:rsidR="00DD2AD5" w:rsidRDefault="00DD2AD5" w:rsidP="00DD2AD5">
                <w:pPr>
                  <w:pStyle w:val="Contenu"/>
                  <w:numPr>
                    <w:ilvl w:val="0"/>
                    <w:numId w:val="2"/>
                  </w:numPr>
                </w:pPr>
                <w:r>
                  <w:t>Créer et structurer le Git en intégrant la gestion de projet</w:t>
                </w:r>
              </w:p>
              <w:p w14:paraId="7A11AA5D" w14:textId="32368E4F" w:rsidR="00DD2AD5" w:rsidRDefault="00DD2AD5" w:rsidP="00DD2AD5">
                <w:pPr>
                  <w:pStyle w:val="Contenu"/>
                  <w:numPr>
                    <w:ilvl w:val="0"/>
                    <w:numId w:val="2"/>
                  </w:numPr>
                </w:pPr>
                <w:r>
                  <w:t>Développer un proof of concept en validant les contraintes techniques</w:t>
                </w:r>
              </w:p>
              <w:p w14:paraId="183C4DE0" w14:textId="77777777" w:rsidR="00915242" w:rsidRPr="00915242" w:rsidRDefault="00915242" w:rsidP="00915242"/>
              <w:p w14:paraId="5C84474A" w14:textId="586AAE1B" w:rsidR="00C009D8" w:rsidRDefault="00C009D8" w:rsidP="00C009D8">
                <w:pPr>
                  <w:pStyle w:val="Titre3"/>
                </w:pPr>
                <w:bookmarkStart w:id="12" w:name="_Toc150615157"/>
                <w:r>
                  <w:t>Stack Imposé</w:t>
                </w:r>
                <w:bookmarkEnd w:id="12"/>
              </w:p>
              <w:p w14:paraId="0FA61C66" w14:textId="0A08A600" w:rsidR="00DD2AD5" w:rsidRDefault="00DD2AD5" w:rsidP="00DD2AD5">
                <w:pPr>
                  <w:pStyle w:val="Contenu"/>
                </w:pPr>
                <w:r>
                  <w:t xml:space="preserve">Les technologies étaient </w:t>
                </w:r>
                <w:r w:rsidR="00971BC6">
                  <w:t>imposées</w:t>
                </w:r>
                <w:r>
                  <w:t xml:space="preserve"> par mon tuteur : </w:t>
                </w:r>
              </w:p>
              <w:p w14:paraId="1A926225" w14:textId="04582E75" w:rsidR="00DD2AD5" w:rsidRDefault="00DD2AD5" w:rsidP="00DD2AD5">
                <w:pPr>
                  <w:pStyle w:val="Contenu"/>
                  <w:numPr>
                    <w:ilvl w:val="0"/>
                    <w:numId w:val="2"/>
                  </w:numPr>
                </w:pPr>
                <w:r w:rsidRPr="00971BC6">
                  <w:rPr>
                    <w:b/>
                  </w:rPr>
                  <w:t>Quasar</w:t>
                </w:r>
                <w:r>
                  <w:t xml:space="preserve"> : Une </w:t>
                </w:r>
                <w:proofErr w:type="spellStart"/>
                <w:r>
                  <w:t>framework</w:t>
                </w:r>
                <w:proofErr w:type="spellEnd"/>
                <w:r>
                  <w:t xml:space="preserve"> </w:t>
                </w:r>
                <w:r w:rsidR="00971BC6">
                  <w:t xml:space="preserve">basée sur </w:t>
                </w:r>
                <w:proofErr w:type="spellStart"/>
                <w:r w:rsidR="00971BC6" w:rsidRPr="00971BC6">
                  <w:rPr>
                    <w:b/>
                  </w:rPr>
                  <w:t>VueJS</w:t>
                </w:r>
                <w:proofErr w:type="spellEnd"/>
                <w:r w:rsidR="00971BC6">
                  <w:t xml:space="preserve"> permettant de créer des applications déclinables en Android, IOS et Electron. </w:t>
                </w:r>
              </w:p>
              <w:p w14:paraId="45FAF4E7" w14:textId="6F889B35" w:rsidR="00971BC6" w:rsidRDefault="00971BC6" w:rsidP="00DD2AD5">
                <w:pPr>
                  <w:pStyle w:val="Contenu"/>
                  <w:numPr>
                    <w:ilvl w:val="0"/>
                    <w:numId w:val="2"/>
                  </w:numPr>
                </w:pPr>
                <w:r>
                  <w:rPr>
                    <w:b/>
                  </w:rPr>
                  <w:t>Axios </w:t>
                </w:r>
                <w:r w:rsidRPr="00971BC6">
                  <w:t>:</w:t>
                </w:r>
                <w:r>
                  <w:t xml:space="preserve"> Une librairie JS facilitant les requêtes http.</w:t>
                </w:r>
              </w:p>
              <w:p w14:paraId="66B745A0" w14:textId="27E2A07A" w:rsidR="00971BC6" w:rsidRPr="00335E14" w:rsidRDefault="00971BC6" w:rsidP="00335E14">
                <w:pPr>
                  <w:pStyle w:val="Contenu"/>
                  <w:numPr>
                    <w:ilvl w:val="0"/>
                    <w:numId w:val="2"/>
                  </w:numPr>
                </w:pPr>
                <w:commentRangeStart w:id="13"/>
                <w:r w:rsidRPr="00335E14">
                  <w:rPr>
                    <w:b/>
                  </w:rPr>
                  <w:t>Odoo</w:t>
                </w:r>
                <w:commentRangeEnd w:id="13"/>
                <w:r w:rsidRPr="00335E14">
                  <w:rPr>
                    <w:rStyle w:val="Marquedecommentaire"/>
                    <w:b/>
                  </w:rPr>
                  <w:commentReference w:id="13"/>
                </w:r>
                <w:r>
                  <w:t xml:space="preserve"> : </w:t>
                </w:r>
                <w:r w:rsidR="00335E14" w:rsidRPr="00335E14">
                  <w:t>Le but même</w:t>
                </w:r>
                <w:r w:rsidR="00335E14">
                  <w:t xml:space="preserve"> de ce projet est d’utiliser le </w:t>
                </w:r>
                <w:proofErr w:type="spellStart"/>
                <w:r w:rsidR="00335E14">
                  <w:t>back-end</w:t>
                </w:r>
                <w:proofErr w:type="spellEnd"/>
                <w:r w:rsidR="00335E14">
                  <w:t xml:space="preserve"> d’Odoo</w:t>
                </w:r>
                <w:r w:rsidR="00D75415">
                  <w:t>.</w:t>
                </w:r>
              </w:p>
              <w:p w14:paraId="7A8B6F40" w14:textId="77777777" w:rsidR="00335E14" w:rsidRPr="00DD2AD5" w:rsidRDefault="00335E14" w:rsidP="00335E14">
                <w:pPr>
                  <w:pStyle w:val="Contenu"/>
                </w:pPr>
              </w:p>
              <w:p w14:paraId="59AFD592" w14:textId="0FC86EA9" w:rsidR="00C009D8" w:rsidRDefault="00C009D8" w:rsidP="00C009D8">
                <w:pPr>
                  <w:pStyle w:val="Titre3"/>
                </w:pPr>
                <w:bookmarkStart w:id="14" w:name="_Toc150615158"/>
                <w:r>
                  <w:t>Odoo</w:t>
                </w:r>
                <w:bookmarkEnd w:id="14"/>
              </w:p>
              <w:p w14:paraId="1749F142" w14:textId="771F1F5E" w:rsidR="00971BC6" w:rsidRDefault="00335E14" w:rsidP="00335E14">
                <w:pPr>
                  <w:pStyle w:val="Contenu"/>
                </w:pPr>
                <w:r w:rsidRPr="00335E14">
                  <w:t>Odoo est une plateforme logicielle de gestion d'entreprise tout-en-un qui offre une suite complète d'applications intégrées couvrant divers aspects opérationnels. Cette solution polyvalente permet de gérer efficacement différents domaines tels que la comptabilité, la gestion des ventes, les ressources humaines, l'inventaire, le commerce électronique, et bien d'autres. Avec une interface conviviale et une architecture modulaire, Odoo s'adapte facilement aux besoins spécifiques de diverses entreprises, offrant une flexibilité et une extensibilité considérables. Son code source ouvert favorise la personnalisation et l'ajout de fonctionnalités sur mesure, ce qui en fait un outil puissant pour optimiser les processus métier au sein d'une organisation</w:t>
                </w:r>
              </w:p>
              <w:p w14:paraId="00034619" w14:textId="77777777" w:rsidR="00335E14" w:rsidRPr="00971BC6" w:rsidRDefault="00335E14" w:rsidP="00335E14">
                <w:pPr>
                  <w:pStyle w:val="Contenu"/>
                </w:pPr>
              </w:p>
              <w:p w14:paraId="49A12D43" w14:textId="18A4E4C2" w:rsidR="00AF3D45" w:rsidRDefault="00AF3D45" w:rsidP="0098191F">
                <w:pPr>
                  <w:pStyle w:val="Titre2"/>
                </w:pPr>
                <w:bookmarkStart w:id="15" w:name="_Toc150615159"/>
                <w:r>
                  <w:t>Gestion de Projet</w:t>
                </w:r>
                <w:bookmarkEnd w:id="15"/>
              </w:p>
              <w:p w14:paraId="08E89862" w14:textId="382D2553" w:rsidR="00335E14" w:rsidRDefault="00335E14" w:rsidP="00335E14">
                <w:pPr>
                  <w:pStyle w:val="Contenu"/>
                </w:pPr>
                <w:r>
                  <w:t xml:space="preserve">Ce projet a été gérer de façon AGILE avec des itérations d’une semaine et nous avons décider de tester les fonctionnalités de GitHub Project. </w:t>
                </w:r>
              </w:p>
              <w:p w14:paraId="36FDC02A" w14:textId="7786E7DA" w:rsidR="00335E14" w:rsidRDefault="00335E14" w:rsidP="00335E14">
                <w:pPr>
                  <w:pStyle w:val="Contenu"/>
                </w:pPr>
                <w:r>
                  <w:t xml:space="preserve">Cela permet de gérer des taches via les Issues GitHub et de tracker les </w:t>
                </w:r>
                <w:proofErr w:type="spellStart"/>
                <w:r>
                  <w:t>commits</w:t>
                </w:r>
                <w:proofErr w:type="spellEnd"/>
                <w:r>
                  <w:t xml:space="preserve"> directement dans la gestion de projet.</w:t>
                </w:r>
              </w:p>
              <w:p w14:paraId="0D798B16" w14:textId="77777777" w:rsidR="00335E14" w:rsidRPr="00335E14" w:rsidRDefault="00335E14" w:rsidP="00335E14">
                <w:pPr>
                  <w:pStyle w:val="Contenu"/>
                </w:pPr>
              </w:p>
              <w:p w14:paraId="47523A68" w14:textId="0AD98C42" w:rsidR="00AF3D45" w:rsidRDefault="00AF3D45" w:rsidP="0098191F">
                <w:pPr>
                  <w:pStyle w:val="Titre2"/>
                </w:pPr>
                <w:bookmarkStart w:id="16" w:name="_Toc150615160"/>
                <w:r>
                  <w:t>Apport Théorique</w:t>
                </w:r>
                <w:bookmarkEnd w:id="16"/>
              </w:p>
              <w:p w14:paraId="56E67B78" w14:textId="662BC2B3" w:rsidR="00335E14" w:rsidRDefault="00D40650" w:rsidP="00335E14">
                <w:pPr>
                  <w:pStyle w:val="Contenu"/>
                </w:pPr>
                <w:r>
                  <w:t>E</w:t>
                </w:r>
                <w:r w:rsidR="00335E14">
                  <w:t xml:space="preserve">tant </w:t>
                </w:r>
                <w:r>
                  <w:t>néophyte</w:t>
                </w:r>
                <w:r w:rsidR="00335E14">
                  <w:t xml:space="preserve"> sur </w:t>
                </w:r>
                <w:r>
                  <w:t>les technologies utilisées dans ce projet, j’ai débuté par une veille et un apprentissage théorique.</w:t>
                </w:r>
              </w:p>
              <w:p w14:paraId="37DA79B9" w14:textId="77777777" w:rsidR="00D40650" w:rsidRPr="00335E14" w:rsidRDefault="00D40650" w:rsidP="00335E14">
                <w:pPr>
                  <w:pStyle w:val="Contenu"/>
                </w:pPr>
              </w:p>
              <w:p w14:paraId="3897842B" w14:textId="537C7696" w:rsidR="00AF3D45" w:rsidRDefault="00AF3D45" w:rsidP="0098191F">
                <w:pPr>
                  <w:pStyle w:val="Titre3"/>
                </w:pPr>
                <w:bookmarkStart w:id="17" w:name="_Toc150615161"/>
                <w:r>
                  <w:t>Quasar</w:t>
                </w:r>
                <w:bookmarkEnd w:id="17"/>
              </w:p>
              <w:p w14:paraId="68DE4429" w14:textId="61904FD8" w:rsidR="00D40650" w:rsidRDefault="00D40650" w:rsidP="00D40650">
                <w:pPr>
                  <w:pStyle w:val="Contenu"/>
                </w:pPr>
                <w:r>
                  <w:t xml:space="preserve">Pour appréhender au mieux les possibilités de ce </w:t>
                </w:r>
                <w:proofErr w:type="spellStart"/>
                <w:r w:rsidR="00FF3C17">
                  <w:t>framework</w:t>
                </w:r>
                <w:proofErr w:type="spellEnd"/>
                <w:r w:rsidR="00FF3C17">
                  <w:t>, j’ai</w:t>
                </w:r>
                <w:r>
                  <w:t xml:space="preserve"> commencé par lire la documentation officielle disponible en anglais </w:t>
                </w:r>
                <w:r w:rsidR="00FF3C17">
                  <w:t>puis pour</w:t>
                </w:r>
                <w:r>
                  <w:t xml:space="preserve"> monter en compétence j’ai </w:t>
                </w:r>
                <w:r w:rsidR="00FF3C17">
                  <w:t>suivi</w:t>
                </w:r>
                <w:r>
                  <w:t xml:space="preserve"> les tutoriel vidéo de « </w:t>
                </w:r>
                <w:proofErr w:type="spellStart"/>
                <w:r>
                  <w:t>Make</w:t>
                </w:r>
                <w:proofErr w:type="spellEnd"/>
                <w:r>
                  <w:t xml:space="preserve"> apps </w:t>
                </w:r>
                <w:proofErr w:type="spellStart"/>
                <w:r>
                  <w:t>with</w:t>
                </w:r>
                <w:proofErr w:type="spellEnd"/>
                <w:r>
                  <w:t xml:space="preserve"> Danny », en anglais également, qui couvrent tous les champs d’utilisation.</w:t>
                </w:r>
              </w:p>
              <w:p w14:paraId="1DFD4560" w14:textId="77777777" w:rsidR="00D40650" w:rsidRPr="00D40650" w:rsidRDefault="00D40650" w:rsidP="00D40650">
                <w:pPr>
                  <w:pStyle w:val="Contenu"/>
                </w:pPr>
              </w:p>
              <w:p w14:paraId="27B63E0A" w14:textId="208D53A6" w:rsidR="00AF3D45" w:rsidRDefault="00AF3D45" w:rsidP="0098191F">
                <w:pPr>
                  <w:pStyle w:val="Titre3"/>
                </w:pPr>
                <w:bookmarkStart w:id="18" w:name="_Toc150615162"/>
                <w:proofErr w:type="spellStart"/>
                <w:r>
                  <w:t>VueJS</w:t>
                </w:r>
                <w:bookmarkEnd w:id="18"/>
                <w:proofErr w:type="spellEnd"/>
              </w:p>
              <w:p w14:paraId="68CED18E" w14:textId="028074AF" w:rsidR="00D40650" w:rsidRDefault="00D40650" w:rsidP="00137EA1">
                <w:pPr>
                  <w:pStyle w:val="Contenu"/>
                </w:pPr>
                <w:r>
                  <w:t xml:space="preserve">Pour comprendre l’utilisation de </w:t>
                </w:r>
                <w:proofErr w:type="spellStart"/>
                <w:r>
                  <w:t>VueJS</w:t>
                </w:r>
                <w:proofErr w:type="spellEnd"/>
                <w:r>
                  <w:t xml:space="preserve"> et plus </w:t>
                </w:r>
                <w:r w:rsidR="00137EA1">
                  <w:t>particulièrement</w:t>
                </w:r>
                <w:r>
                  <w:t xml:space="preserve"> </w:t>
                </w:r>
                <w:r w:rsidR="00137EA1">
                  <w:t xml:space="preserve">Composition API, qui est la nouvelle façon d’écrire du code sur </w:t>
                </w:r>
                <w:proofErr w:type="spellStart"/>
                <w:r w:rsidR="00137EA1">
                  <w:t>VueJS</w:t>
                </w:r>
                <w:proofErr w:type="spellEnd"/>
                <w:r w:rsidR="00137EA1">
                  <w:t>, j’ai fait des recherches sur la documentions officielle ainsi que la vidéo de « </w:t>
                </w:r>
                <w:proofErr w:type="spellStart"/>
                <w:r w:rsidR="00137EA1">
                  <w:t>Grafikart</w:t>
                </w:r>
                <w:proofErr w:type="spellEnd"/>
                <w:r w:rsidR="00137EA1">
                  <w:t> » sur le sujet.</w:t>
                </w:r>
              </w:p>
              <w:p w14:paraId="24CD192C" w14:textId="77777777" w:rsidR="00137EA1" w:rsidRPr="00D40650" w:rsidRDefault="00137EA1" w:rsidP="00137EA1">
                <w:pPr>
                  <w:pStyle w:val="Contenu"/>
                </w:pPr>
              </w:p>
              <w:p w14:paraId="1576C600" w14:textId="6B4B75BD" w:rsidR="00AF3D45" w:rsidRDefault="00AF3D45" w:rsidP="0098191F">
                <w:pPr>
                  <w:pStyle w:val="Titre3"/>
                </w:pPr>
                <w:bookmarkStart w:id="19" w:name="_Toc150615163"/>
                <w:r>
                  <w:lastRenderedPageBreak/>
                  <w:t>Odoo</w:t>
                </w:r>
                <w:bookmarkEnd w:id="19"/>
              </w:p>
              <w:p w14:paraId="48F0BBCF" w14:textId="5D5A0374" w:rsidR="00137EA1" w:rsidRDefault="00137EA1" w:rsidP="00137EA1">
                <w:pPr>
                  <w:pStyle w:val="Contenu"/>
                </w:pPr>
                <w:r>
                  <w:t xml:space="preserve">Je suis un utilisateur d’Odoo personnellement, pour mon activité secondaire, mais j’ai dû monter en compétence sur le déploiement et le fonctionnement du </w:t>
                </w:r>
                <w:proofErr w:type="spellStart"/>
                <w:r>
                  <w:t>back-end</w:t>
                </w:r>
                <w:proofErr w:type="spellEnd"/>
                <w:r>
                  <w:t xml:space="preserve">. Pour ce faire, J’ai lu la doc du script de déploiement open-source développer par </w:t>
                </w:r>
                <w:proofErr w:type="spellStart"/>
                <w:r w:rsidR="003D09BB">
                  <w:t>Mycéliandre</w:t>
                </w:r>
                <w:proofErr w:type="spellEnd"/>
                <w:r w:rsidR="007A1607">
                  <w:t xml:space="preserve"> et j’ai fait des tests sur les bases </w:t>
                </w:r>
                <w:proofErr w:type="spellStart"/>
                <w:r w:rsidR="007A1607">
                  <w:t>sand</w:t>
                </w:r>
                <w:proofErr w:type="spellEnd"/>
                <w:r w:rsidR="007A1607">
                  <w:t>-box qui sont mis à disposition par Odoo (runbot.odoo.com) en utilisant le mode développeur.</w:t>
                </w:r>
                <w:r w:rsidR="00953C53">
                  <w:t xml:space="preserve"> C’est sur cette compétence que j’ai le plus appris aux cotés de Nicolas.</w:t>
                </w:r>
              </w:p>
              <w:p w14:paraId="70708671" w14:textId="77777777" w:rsidR="00D75415" w:rsidRPr="00137EA1" w:rsidRDefault="00D75415" w:rsidP="00137EA1">
                <w:pPr>
                  <w:pStyle w:val="Contenu"/>
                </w:pPr>
              </w:p>
              <w:p w14:paraId="0896A29A" w14:textId="77777777" w:rsidR="00E32DF3" w:rsidRDefault="00E32DF3" w:rsidP="00E32DF3">
                <w:pPr>
                  <w:pStyle w:val="Titre2"/>
                </w:pPr>
                <w:bookmarkStart w:id="20" w:name="_Toc150615164"/>
                <w:r>
                  <w:t>Réalisations</w:t>
                </w:r>
                <w:bookmarkEnd w:id="20"/>
              </w:p>
              <w:p w14:paraId="15E8B50E" w14:textId="77777777" w:rsidR="0098191F" w:rsidRDefault="0098191F" w:rsidP="00E32DF3">
                <w:pPr>
                  <w:pStyle w:val="Titre3"/>
                </w:pPr>
                <w:bookmarkStart w:id="21" w:name="_Toc150615165"/>
                <w:r>
                  <w:t>Installation Serveur</w:t>
                </w:r>
                <w:bookmarkEnd w:id="21"/>
              </w:p>
              <w:p w14:paraId="5989C496" w14:textId="788B0B2F" w:rsidR="00953C53" w:rsidRDefault="00953C53" w:rsidP="00953C53">
                <w:pPr>
                  <w:pStyle w:val="Contenu"/>
                </w:pPr>
                <w:r>
                  <w:t xml:space="preserve">La première étape a été d’installer un serveur Odoo sur une Debian 11. </w:t>
                </w:r>
                <w:proofErr w:type="gramStart"/>
                <w:r>
                  <w:t>Apres</w:t>
                </w:r>
                <w:proofErr w:type="gramEnd"/>
                <w:r>
                  <w:t xml:space="preserve"> avoir installé la distribution, je me </w:t>
                </w:r>
                <w:r w:rsidR="0034492F">
                  <w:t>connecte</w:t>
                </w:r>
                <w:r>
                  <w:t xml:space="preserve"> en SSH</w:t>
                </w:r>
                <w:r w:rsidR="0034492F">
                  <w:t xml:space="preserve"> avec </w:t>
                </w:r>
                <w:proofErr w:type="spellStart"/>
                <w:r w:rsidR="0034492F">
                  <w:t>PuTTy</w:t>
                </w:r>
                <w:proofErr w:type="spellEnd"/>
                <w:r w:rsidR="0034492F">
                  <w:t xml:space="preserve"> sur le server</w:t>
                </w:r>
                <w:r>
                  <w:t xml:space="preserve"> avec les droits Root pour lancer le script de déploiement. </w:t>
                </w:r>
              </w:p>
              <w:p w14:paraId="54A3E4A4" w14:textId="641F515E" w:rsidR="00953C53" w:rsidRDefault="00953C53" w:rsidP="00953C53">
                <w:pPr>
                  <w:pStyle w:val="Contenu"/>
                </w:pPr>
                <w:r>
                  <w:t>Ce script est une solution Open Source</w:t>
                </w:r>
                <w:r w:rsidR="0034492F">
                  <w:t xml:space="preserve"> développé par un groupe d’</w:t>
                </w:r>
                <w:proofErr w:type="spellStart"/>
                <w:r w:rsidR="0034492F">
                  <w:t>Odooer</w:t>
                </w:r>
                <w:r w:rsidR="006E0179">
                  <w:t>s</w:t>
                </w:r>
                <w:proofErr w:type="spellEnd"/>
                <w:r w:rsidR="0034492F">
                  <w:t xml:space="preserve"> dont Nicolas, mon tuteur</w:t>
                </w:r>
                <w:r w:rsidR="00C058E9">
                  <w:t>,</w:t>
                </w:r>
                <w:r w:rsidR="0034492F">
                  <w:t xml:space="preserve"> et permet le déploiement facilité d’Odoo ainsi qu’une suite de logiciel libre tel que Next Cloud ou </w:t>
                </w:r>
                <w:proofErr w:type="spellStart"/>
                <w:r w:rsidR="0034492F">
                  <w:t>BigBlueButton</w:t>
                </w:r>
                <w:proofErr w:type="spellEnd"/>
                <w:r w:rsidR="0034492F">
                  <w:t xml:space="preserve">. </w:t>
                </w:r>
              </w:p>
              <w:p w14:paraId="3A42FCA6" w14:textId="44168F41" w:rsidR="00602A75" w:rsidRDefault="00602A75" w:rsidP="00953C53">
                <w:pPr>
                  <w:pStyle w:val="Contenu"/>
                </w:pPr>
                <w:r>
                  <w:t xml:space="preserve">J’ai ensuite </w:t>
                </w:r>
                <w:r w:rsidR="004D3461">
                  <w:t>créé</w:t>
                </w:r>
                <w:r>
                  <w:t xml:space="preserve"> </w:t>
                </w:r>
                <w:r w:rsidR="004D3461">
                  <w:t xml:space="preserve">des contacts factices pour avoir des données à traiter. </w:t>
                </w:r>
              </w:p>
              <w:p w14:paraId="22D25D92" w14:textId="77777777" w:rsidR="0034492F" w:rsidRPr="00953C53" w:rsidRDefault="0034492F" w:rsidP="00953C53">
                <w:pPr>
                  <w:pStyle w:val="Contenu"/>
                </w:pPr>
              </w:p>
              <w:p w14:paraId="1B769C07" w14:textId="77777777" w:rsidR="0098191F" w:rsidRDefault="0098191F" w:rsidP="0098191F">
                <w:pPr>
                  <w:pStyle w:val="Titre3"/>
                </w:pPr>
                <w:bookmarkStart w:id="22" w:name="_Toc150615166"/>
                <w:r>
                  <w:t>Initialisation Quasar</w:t>
                </w:r>
                <w:bookmarkEnd w:id="22"/>
              </w:p>
              <w:p w14:paraId="0D752F2F" w14:textId="7574E2C6" w:rsidR="004D3461" w:rsidRPr="004D3461" w:rsidRDefault="004D3461" w:rsidP="004D3461">
                <w:pPr>
                  <w:pStyle w:val="Contenu"/>
                </w:pPr>
                <w:r>
                  <w:t xml:space="preserve">J’ai ensuite initialisé mon projet Quasar, pour se faire j’ai </w:t>
                </w:r>
                <w:r w:rsidR="003F00D6">
                  <w:t>suivi</w:t>
                </w:r>
                <w:r>
                  <w:t xml:space="preserve"> la documentation et lancé l’installation via </w:t>
                </w:r>
                <w:proofErr w:type="spellStart"/>
                <w:r>
                  <w:t>npm</w:t>
                </w:r>
                <w:proofErr w:type="spellEnd"/>
                <w:r>
                  <w:t xml:space="preserve"> puis l’initialisation</w:t>
                </w:r>
                <w:r w:rsidR="003F00D6">
                  <w:t xml:space="preserve"> pour créer un nouveau projet</w:t>
                </w:r>
                <w:r>
                  <w:t xml:space="preserve">. Je </w:t>
                </w:r>
                <w:r w:rsidR="003F00D6">
                  <w:t>réponds</w:t>
                </w:r>
                <w:r>
                  <w:t xml:space="preserve"> </w:t>
                </w:r>
                <w:r w:rsidR="003F00D6">
                  <w:t xml:space="preserve">aux questions, je choisis notamment de travailler avec Vite </w:t>
                </w:r>
                <w:r w:rsidR="006E0179">
                  <w:t>plutôt</w:t>
                </w:r>
                <w:r w:rsidR="003F00D6">
                  <w:t xml:space="preserve"> que </w:t>
                </w:r>
                <w:proofErr w:type="spellStart"/>
                <w:r w:rsidR="003F00D6">
                  <w:t>Webpack</w:t>
                </w:r>
                <w:proofErr w:type="spellEnd"/>
                <w:r w:rsidR="003F00D6">
                  <w:t xml:space="preserve"> pour sa rapidité. J’installe ensuite le package Quasar/CLI avec l’option global pour que la commande soit reconnue dans le terminal. Mon projet est maintenant prêt pour </w:t>
                </w:r>
                <w:r w:rsidR="006E0179">
                  <w:t>commencer</w:t>
                </w:r>
                <w:r w:rsidR="003F00D6">
                  <w:t xml:space="preserve"> le développement</w:t>
                </w:r>
                <w:r w:rsidR="006E0179">
                  <w:t>.</w:t>
                </w:r>
              </w:p>
              <w:p w14:paraId="18A4F13B" w14:textId="77777777" w:rsidR="004D3461" w:rsidRPr="004D3461" w:rsidRDefault="004D3461" w:rsidP="004D3461"/>
              <w:p w14:paraId="6CDFE461" w14:textId="77777777" w:rsidR="006E0179" w:rsidRDefault="00E32DF3" w:rsidP="0034492F">
                <w:pPr>
                  <w:pStyle w:val="Titre3"/>
                  <w:tabs>
                    <w:tab w:val="left" w:pos="7462"/>
                  </w:tabs>
                </w:pPr>
                <w:bookmarkStart w:id="23" w:name="_Toc150615167"/>
                <w:r>
                  <w:t>Login</w:t>
                </w:r>
                <w:bookmarkEnd w:id="23"/>
              </w:p>
              <w:p w14:paraId="47091F5F" w14:textId="48CA72D9" w:rsidR="00CF7179" w:rsidRDefault="006E0179" w:rsidP="006E0179">
                <w:pPr>
                  <w:pStyle w:val="Contenu"/>
                </w:pPr>
                <w:r>
                  <w:t>Pour l’authentification, je commence par créer un formulaire de login</w:t>
                </w:r>
                <w:r w:rsidR="00CD2660">
                  <w:t xml:space="preserve">, pour ce faire j’utilise les components de formulaire intégrés à Quasar avec un champs </w:t>
                </w:r>
                <w:proofErr w:type="spellStart"/>
                <w:r w:rsidR="00CD2660">
                  <w:t>password</w:t>
                </w:r>
                <w:proofErr w:type="spellEnd"/>
                <w:r w:rsidR="00CD2660">
                  <w:t xml:space="preserve"> que l’</w:t>
                </w:r>
                <w:r w:rsidR="00D64ACF">
                  <w:t>on</w:t>
                </w:r>
                <w:r w:rsidR="00CD2660">
                  <w:t xml:space="preserve"> </w:t>
                </w:r>
                <w:r w:rsidR="00D64ACF">
                  <w:t>peut</w:t>
                </w:r>
                <w:r w:rsidR="00CD2660">
                  <w:t xml:space="preserve"> afficher. Pour tester mes fonctions de connexions, j’utilise un fichier JSON en </w:t>
                </w:r>
                <w:proofErr w:type="spellStart"/>
                <w:r w:rsidR="00CD2660">
                  <w:t>localstorage</w:t>
                </w:r>
                <w:proofErr w:type="spellEnd"/>
                <w:r w:rsidR="00CD2660">
                  <w:t xml:space="preserve"> où j’y insert des données.</w:t>
                </w:r>
                <w:r w:rsidR="00CF7179">
                  <w:t xml:space="preserve"> Une fois ses tests effectués, je passe la confection de la requête http pour aller interroger la base Odoo. Pour ce faire j’utilise </w:t>
                </w:r>
                <w:proofErr w:type="spellStart"/>
                <w:r w:rsidR="00CF7179">
                  <w:t>Insomnia</w:t>
                </w:r>
                <w:proofErr w:type="spellEnd"/>
                <w:r w:rsidR="00CF7179">
                  <w:t xml:space="preserve">, qui permet de tester les appels d’API. Nous décidons d’utiliser l’API XMLRPC intégré </w:t>
                </w:r>
                <w:r w:rsidR="00D64ACF">
                  <w:t>à</w:t>
                </w:r>
                <w:r w:rsidR="00CF7179">
                  <w:t xml:space="preserve"> Odoo</w:t>
                </w:r>
                <w:r w:rsidR="00D64ACF">
                  <w:t>. Une fois la requête validée, je la mets en place dans le code. Nous avons décidé d’utiliser la librairie Axios pour sa simplicité de syntaxe et sa gestion des promesses.</w:t>
                </w:r>
              </w:p>
              <w:p w14:paraId="42BA074A" w14:textId="77777777" w:rsidR="00CD2660" w:rsidRDefault="00CD2660" w:rsidP="0034492F">
                <w:pPr>
                  <w:pStyle w:val="Titre3"/>
                  <w:tabs>
                    <w:tab w:val="left" w:pos="7462"/>
                  </w:tabs>
                </w:pPr>
              </w:p>
              <w:p w14:paraId="28BF0EA1" w14:textId="77777777" w:rsidR="00D64ACF" w:rsidRDefault="00CD2660" w:rsidP="0034492F">
                <w:pPr>
                  <w:pStyle w:val="Titre3"/>
                  <w:tabs>
                    <w:tab w:val="left" w:pos="7462"/>
                  </w:tabs>
                </w:pPr>
                <w:r>
                  <w:t>Dashboard</w:t>
                </w:r>
              </w:p>
              <w:p w14:paraId="6AF79F04" w14:textId="7EC47DB6" w:rsidR="00D5077D" w:rsidRDefault="00D64ACF" w:rsidP="00D64ACF">
                <w:pPr>
                  <w:pStyle w:val="Contenu"/>
                </w:pPr>
                <w:r>
                  <w:t xml:space="preserve">Une fois l’authentification validé, je redirige vers un </w:t>
                </w:r>
                <w:r w:rsidR="00D5077D">
                  <w:t>Dashboard</w:t>
                </w:r>
                <w:r>
                  <w:t>. Pour cette page, j’ai décid</w:t>
                </w:r>
                <w:r w:rsidR="00D5077D">
                  <w:t>é</w:t>
                </w:r>
                <w:r>
                  <w:t xml:space="preserve"> de refaire un </w:t>
                </w:r>
                <w:proofErr w:type="spellStart"/>
                <w:r>
                  <w:t>layout</w:t>
                </w:r>
                <w:proofErr w:type="spellEnd"/>
                <w:r>
                  <w:t xml:space="preserve"> qui sera utilisé par toute </w:t>
                </w:r>
                <w:r w:rsidR="00D5077D">
                  <w:t xml:space="preserve">les pages accessibles après authentification. </w:t>
                </w:r>
              </w:p>
              <w:p w14:paraId="304C6607" w14:textId="571C1251" w:rsidR="00E32DF3" w:rsidRDefault="0034492F" w:rsidP="00D64ACF">
                <w:pPr>
                  <w:pStyle w:val="Contenu"/>
                </w:pPr>
                <w:r>
                  <w:tab/>
                </w:r>
              </w:p>
              <w:p w14:paraId="7DF2D7D5" w14:textId="3A009C6F" w:rsidR="00E32DF3" w:rsidRDefault="00E32DF3" w:rsidP="00E32DF3">
                <w:pPr>
                  <w:pStyle w:val="Titre3"/>
                </w:pPr>
                <w:bookmarkStart w:id="24" w:name="_Toc150615168"/>
                <w:r>
                  <w:t>Contact</w:t>
                </w:r>
                <w:bookmarkEnd w:id="24"/>
              </w:p>
              <w:p w14:paraId="383DEB1D" w14:textId="25A71190" w:rsidR="003F00D6" w:rsidRPr="003F00D6" w:rsidRDefault="003F00D6" w:rsidP="003F00D6">
                <w:pPr>
                  <w:pStyle w:val="Titre3"/>
                </w:pPr>
                <w:r w:rsidRPr="003F00D6">
                  <w:t>M</w:t>
                </w:r>
                <w:r>
                  <w:t>ulti Serveur</w:t>
                </w:r>
              </w:p>
              <w:p w14:paraId="5FC942C3" w14:textId="77777777" w:rsidR="009E24FB" w:rsidRPr="009E24FB" w:rsidRDefault="009E24FB" w:rsidP="009E24FB"/>
              <w:p w14:paraId="32272303" w14:textId="77777777" w:rsidR="00E32DF3" w:rsidRDefault="00E32DF3" w:rsidP="009E24FB">
                <w:pPr>
                  <w:pStyle w:val="Titre2"/>
                </w:pPr>
                <w:bookmarkStart w:id="25" w:name="_Toc150615169"/>
                <w:r>
                  <w:t>Sécurité</w:t>
                </w:r>
                <w:bookmarkEnd w:id="25"/>
              </w:p>
              <w:p w14:paraId="48D8228E" w14:textId="19CA7A41" w:rsidR="009E24FB" w:rsidRDefault="009E24FB" w:rsidP="009E24FB">
                <w:pPr>
                  <w:pStyle w:val="Contenu"/>
                </w:pPr>
                <w:r>
                  <w:t>La sécurité est une priorité quand on développe une application, et encore plus que cette dernière est à destination d’entreprise. J’ai donc intégré les notions de sécurité des le début du projet et cela s’articule sur 3</w:t>
                </w:r>
                <w:r w:rsidR="00447CA7">
                  <w:t xml:space="preserve"> principaux</w:t>
                </w:r>
                <w:r>
                  <w:t xml:space="preserve"> points : </w:t>
                </w:r>
              </w:p>
              <w:p w14:paraId="4C9E6C73" w14:textId="77777777" w:rsidR="009E24FB" w:rsidRDefault="009E24FB" w:rsidP="009E24FB">
                <w:pPr>
                  <w:pStyle w:val="Contenu"/>
                </w:pPr>
              </w:p>
              <w:p w14:paraId="3C37A5F7" w14:textId="3CD15095" w:rsidR="009E24FB" w:rsidRDefault="009E24FB" w:rsidP="009E24FB">
                <w:pPr>
                  <w:pStyle w:val="Contenu"/>
                  <w:numPr>
                    <w:ilvl w:val="0"/>
                    <w:numId w:val="3"/>
                  </w:numPr>
                </w:pPr>
                <w:r>
                  <w:t>API Key : L’authentification passe par une requête http vers le serveur Odoo, pour se faire, nous utilisons une clefs API en place du mot de passe. En effet la clef est contrôlable et révocable facilement et si elle est compromise.</w:t>
                </w:r>
              </w:p>
              <w:p w14:paraId="2A200CF9" w14:textId="76BE1A5D" w:rsidR="009E24FB" w:rsidRDefault="009E24FB" w:rsidP="009E24FB">
                <w:pPr>
                  <w:pStyle w:val="Contenu"/>
                  <w:numPr>
                    <w:ilvl w:val="0"/>
                    <w:numId w:val="3"/>
                  </w:numPr>
                </w:pPr>
                <w:proofErr w:type="spellStart"/>
                <w:r>
                  <w:t>Vuelidate</w:t>
                </w:r>
                <w:proofErr w:type="spellEnd"/>
                <w:r>
                  <w:t xml:space="preserve"> : J’ai utilisé </w:t>
                </w:r>
                <w:proofErr w:type="spellStart"/>
                <w:r>
                  <w:t>Vuelidate</w:t>
                </w:r>
                <w:proofErr w:type="spellEnd"/>
                <w:r w:rsidR="007C0242">
                  <w:t xml:space="preserve">, une bibliothèque de validation de formulaire de </w:t>
                </w:r>
                <w:proofErr w:type="spellStart"/>
                <w:r w:rsidR="007C0242">
                  <w:t>VueJS</w:t>
                </w:r>
                <w:proofErr w:type="spellEnd"/>
                <w:r w:rsidR="007C0242">
                  <w:t>, ce qui protège des injections SQL.</w:t>
                </w:r>
                <w:r>
                  <w:t xml:space="preserve"> </w:t>
                </w:r>
              </w:p>
              <w:p w14:paraId="01EA98FE" w14:textId="7BE2EBE3" w:rsidR="007C0242" w:rsidRDefault="007C0242" w:rsidP="009E24FB">
                <w:pPr>
                  <w:pStyle w:val="Contenu"/>
                  <w:numPr>
                    <w:ilvl w:val="0"/>
                    <w:numId w:val="3"/>
                  </w:numPr>
                </w:pPr>
                <w:r>
                  <w:t xml:space="preserve">Odoo : tout le </w:t>
                </w:r>
                <w:proofErr w:type="spellStart"/>
                <w:r>
                  <w:t>back-end</w:t>
                </w:r>
                <w:proofErr w:type="spellEnd"/>
                <w:r>
                  <w:t xml:space="preserve"> est géré par Odoo qui est sécurisé et utilise le protocole https.</w:t>
                </w:r>
              </w:p>
              <w:p w14:paraId="2276E895" w14:textId="6903E535" w:rsidR="00E32DF3" w:rsidRDefault="00E32DF3" w:rsidP="00E32DF3">
                <w:pPr>
                  <w:pStyle w:val="Titre1"/>
                </w:pPr>
                <w:bookmarkStart w:id="26" w:name="_Toc150615170"/>
                <w:r>
                  <w:t>Pour aller plus loin</w:t>
                </w:r>
                <w:bookmarkEnd w:id="26"/>
              </w:p>
              <w:p w14:paraId="0CC64FF7" w14:textId="267005E4" w:rsidR="00447CA7" w:rsidRDefault="00447CA7" w:rsidP="00447CA7">
                <w:pPr>
                  <w:pStyle w:val="Contenu"/>
                </w:pPr>
                <w:r>
                  <w:t>La cadre de ce stage n’était que d’initier ce projet et de créer un cadre pour aller plus loin.</w:t>
                </w:r>
              </w:p>
              <w:p w14:paraId="6FF5609B" w14:textId="5049AB9F" w:rsidR="00447CA7" w:rsidRDefault="00447CA7" w:rsidP="00447CA7">
                <w:pPr>
                  <w:pStyle w:val="Contenu"/>
                </w:pPr>
                <w:r>
                  <w:t xml:space="preserve">Les principaux jalons futurs de ce projet sont la déclinaison de ce qui a été fait pour les Contact aux trois autres modèles qui constitueront le </w:t>
                </w:r>
                <w:proofErr w:type="spellStart"/>
                <w:r>
                  <w:t>core</w:t>
                </w:r>
                <w:proofErr w:type="spellEnd"/>
                <w:r>
                  <w:t xml:space="preserve"> de l’application à savoir les notifications, les activités et les taches. </w:t>
                </w:r>
              </w:p>
              <w:p w14:paraId="12863226" w14:textId="535884D5" w:rsidR="00447CA7" w:rsidRDefault="004E1D4B" w:rsidP="00447CA7">
                <w:pPr>
                  <w:pStyle w:val="Contenu"/>
                </w:pPr>
                <w:r>
                  <w:t xml:space="preserve">Une des </w:t>
                </w:r>
                <w:proofErr w:type="spellStart"/>
                <w:r>
                  <w:t>feature</w:t>
                </w:r>
                <w:proofErr w:type="spellEnd"/>
                <w:r>
                  <w:t xml:space="preserve"> principale de cette application sera également la gestion multiserveur. En effet le but est de pouvoir </w:t>
                </w:r>
                <w:proofErr w:type="spellStart"/>
                <w:r>
                  <w:t>fetch</w:t>
                </w:r>
                <w:proofErr w:type="spellEnd"/>
                <w:r>
                  <w:t xml:space="preserve"> les notifications (par exemple) depuis </w:t>
                </w:r>
                <w:r w:rsidR="00BA75D8">
                  <w:t>plusieurs serveurs</w:t>
                </w:r>
                <w:r>
                  <w:t xml:space="preserve"> et de les centraliser dans cette application.</w:t>
                </w:r>
              </w:p>
              <w:p w14:paraId="1B3CA23A" w14:textId="77777777" w:rsidR="00447CA7" w:rsidRDefault="00447CA7" w:rsidP="00447CA7">
                <w:pPr>
                  <w:pStyle w:val="Contenu"/>
                </w:pPr>
              </w:p>
              <w:p w14:paraId="46C56256" w14:textId="77777777" w:rsidR="000C6617" w:rsidRDefault="000C6617" w:rsidP="00E32DF3">
                <w:pPr>
                  <w:pStyle w:val="Titre1"/>
                </w:pPr>
                <w:bookmarkStart w:id="27" w:name="_Toc150615171"/>
                <w:r>
                  <w:t>Remerciements</w:t>
                </w:r>
                <w:bookmarkEnd w:id="27"/>
              </w:p>
              <w:p w14:paraId="41B993A7" w14:textId="6E750685" w:rsidR="007C58FB" w:rsidRDefault="007C58FB" w:rsidP="007C58FB">
                <w:pPr>
                  <w:pStyle w:val="Contenu"/>
                </w:pPr>
                <w:r>
                  <w:lastRenderedPageBreak/>
                  <w:t xml:space="preserve">Je ne peux conclure sans remercier </w:t>
                </w:r>
                <w:r w:rsidR="00D75415">
                  <w:t xml:space="preserve">Christine et Nicolas </w:t>
                </w:r>
                <w:proofErr w:type="spellStart"/>
                <w:r w:rsidR="00D75415">
                  <w:t>Jeudy</w:t>
                </w:r>
                <w:proofErr w:type="spellEnd"/>
                <w:r w:rsidR="00D75415">
                  <w:t xml:space="preserve"> pour leur accueil, leur accompagnement et surtout leur confiance.</w:t>
                </w:r>
              </w:p>
              <w:p w14:paraId="7B595DB6" w14:textId="0FB5F952" w:rsidR="00D75415" w:rsidRPr="00E32DF3" w:rsidRDefault="00D75415" w:rsidP="007C58FB">
                <w:pPr>
                  <w:pStyle w:val="Contenu"/>
                </w:pPr>
                <w:r>
                  <w:t xml:space="preserve">Je remercie également la promo No Bug </w:t>
                </w:r>
                <w:proofErr w:type="spellStart"/>
                <w:r>
                  <w:t>Lab</w:t>
                </w:r>
                <w:proofErr w:type="spellEnd"/>
                <w:r>
                  <w:t xml:space="preserve"> ainsi que son formateur Vincent, pour l’entraide et les bons moments partagés. </w:t>
                </w:r>
              </w:p>
              <w:p w14:paraId="1D5A5EA7" w14:textId="77777777" w:rsidR="00D077E9" w:rsidRPr="00C009D8" w:rsidRDefault="008849F7" w:rsidP="00C009D8"/>
            </w:sdtContent>
          </w:sdt>
          <w:bookmarkEnd w:id="4" w:displacedByCustomXml="prev"/>
          <w:p w14:paraId="2EEDE53D" w14:textId="77777777" w:rsidR="00DF027C" w:rsidRDefault="00DF027C" w:rsidP="00DF027C"/>
          <w:p w14:paraId="77803451" w14:textId="0FAE310D" w:rsidR="00DF027C" w:rsidRPr="00DF027C" w:rsidRDefault="00DF027C" w:rsidP="00DF027C">
            <w:pPr>
              <w:pStyle w:val="Contenu"/>
            </w:pPr>
          </w:p>
          <w:p w14:paraId="0C63FB7E" w14:textId="77777777" w:rsidR="00DF027C" w:rsidRDefault="00DF027C" w:rsidP="00DF027C"/>
          <w:p w14:paraId="72B3D22F" w14:textId="378B569F" w:rsidR="00DF027C" w:rsidRDefault="00DF027C" w:rsidP="00DF027C">
            <w:pPr>
              <w:pStyle w:val="Contenu"/>
            </w:pPr>
          </w:p>
        </w:tc>
      </w:tr>
      <w:tr w:rsidR="00DF027C" w14:paraId="1805E128" w14:textId="77777777" w:rsidTr="004D3461">
        <w:trPr>
          <w:trHeight w:val="95"/>
        </w:trPr>
        <w:tc>
          <w:tcPr>
            <w:tcW w:w="9999" w:type="dxa"/>
          </w:tcPr>
          <w:p w14:paraId="11ECA174" w14:textId="77777777" w:rsidR="00DF027C" w:rsidRDefault="00DF027C" w:rsidP="00DF027C">
            <w:pPr>
              <w:pStyle w:val="Textedemiseenvidence"/>
              <w:rPr>
                <w:i/>
                <w:sz w:val="36"/>
              </w:rPr>
            </w:pPr>
          </w:p>
          <w:p w14:paraId="3DFAAABE" w14:textId="6C74149D" w:rsidR="00DF027C" w:rsidRPr="00DF027C" w:rsidRDefault="00DF027C" w:rsidP="00DF027C">
            <w:pPr>
              <w:pStyle w:val="Contenu"/>
            </w:pPr>
          </w:p>
          <w:p w14:paraId="54751F6D" w14:textId="77777777" w:rsidR="00DF027C" w:rsidRDefault="00DF027C" w:rsidP="00DF027C">
            <w:pPr>
              <w:pStyle w:val="Contenu"/>
            </w:pPr>
          </w:p>
          <w:p w14:paraId="2C4381B9" w14:textId="077A2F99" w:rsidR="00DF027C" w:rsidRDefault="00DF027C" w:rsidP="00DF027C">
            <w:pPr>
              <w:pStyle w:val="Contenu"/>
            </w:pPr>
          </w:p>
          <w:p w14:paraId="34D469FA" w14:textId="77777777" w:rsidR="00DF027C" w:rsidRDefault="00DF027C" w:rsidP="00DF027C">
            <w:pPr>
              <w:pStyle w:val="Contenu"/>
              <w:rPr>
                <w:i/>
                <w:sz w:val="36"/>
              </w:rPr>
            </w:pPr>
          </w:p>
          <w:p w14:paraId="53F27881" w14:textId="77777777" w:rsidR="00DF027C" w:rsidRDefault="00DF027C" w:rsidP="00DF027C">
            <w:pPr>
              <w:pStyle w:val="Contenu"/>
              <w:rPr>
                <w:i/>
                <w:sz w:val="36"/>
              </w:rPr>
            </w:pPr>
          </w:p>
        </w:tc>
      </w:tr>
      <w:tr w:rsidR="007B7D91" w14:paraId="42CDB018" w14:textId="77777777" w:rsidTr="00071C62">
        <w:trPr>
          <w:trHeight w:val="95"/>
        </w:trPr>
        <w:tc>
          <w:tcPr>
            <w:tcW w:w="9999" w:type="dxa"/>
          </w:tcPr>
          <w:p w14:paraId="2461462B" w14:textId="77777777" w:rsidR="007B7D91" w:rsidRDefault="007B7D91" w:rsidP="00DF027C">
            <w:pPr>
              <w:pStyle w:val="Textedemiseenvidence"/>
              <w:rPr>
                <w:i/>
                <w:sz w:val="36"/>
              </w:rPr>
            </w:pPr>
          </w:p>
        </w:tc>
      </w:tr>
    </w:tbl>
    <w:p w14:paraId="349B6B69" w14:textId="77777777" w:rsidR="00AB02A7" w:rsidRDefault="00AB02A7" w:rsidP="00DF027C"/>
    <w:p w14:paraId="4974779B" w14:textId="77777777" w:rsidR="0087605E" w:rsidRPr="00D70D02" w:rsidRDefault="0087605E" w:rsidP="00AB02A7">
      <w:pPr>
        <w:spacing w:after="200"/>
      </w:pPr>
    </w:p>
    <w:sectPr w:rsidR="0087605E" w:rsidRPr="00D70D02" w:rsidSect="00AB02A7">
      <w:headerReference w:type="default" r:id="rId17"/>
      <w:footerReference w:type="default" r:id="rId18"/>
      <w:pgSz w:w="11906" w:h="16838" w:code="9"/>
      <w:pgMar w:top="720" w:right="936" w:bottom="720" w:left="936" w:header="0" w:footer="289" w:gutter="0"/>
      <w:pgNumType w:start="1"/>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Stagiaire" w:date="2023-11-09T14:27:00Z" w:initials="S">
    <w:p w14:paraId="31AA177C" w14:textId="77777777" w:rsidR="00567920" w:rsidRDefault="00567920">
      <w:pPr>
        <w:pStyle w:val="Commentaire"/>
      </w:pPr>
      <w:r>
        <w:rPr>
          <w:rStyle w:val="Marquedecommentaire"/>
        </w:rPr>
        <w:annotationRef/>
      </w:r>
      <w:r>
        <w:t>Si besoin expliquer pourquoi pas les autres</w:t>
      </w:r>
    </w:p>
  </w:comment>
  <w:comment w:id="13" w:author="Stagiaire" w:date="2023-11-10T10:55:00Z" w:initials="S">
    <w:p w14:paraId="50F20F8D" w14:textId="64258E14" w:rsidR="00971BC6" w:rsidRDefault="00971BC6">
      <w:pPr>
        <w:pStyle w:val="Commentaire"/>
      </w:pPr>
      <w:r>
        <w:rPr>
          <w:rStyle w:val="Marquedecommentaire"/>
        </w:rPr>
        <w:annotationRef/>
      </w:r>
      <w:r>
        <w:t xml:space="preserve">Trouver une phrase pour Odoo avant le </w:t>
      </w:r>
      <w:proofErr w:type="spellStart"/>
      <w:r>
        <w:t>devellopement</w:t>
      </w:r>
      <w:proofErr w:type="spellEnd"/>
      <w:r>
        <w:t xml:space="preserve"> dans le point suivant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AA177C" w15:done="0"/>
  <w15:commentEx w15:paraId="50F20F8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AA177C" w16cid:durableId="28F76ACA"/>
  <w16cid:commentId w16cid:paraId="50F20F8D" w16cid:durableId="28F88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325E4" w14:textId="77777777" w:rsidR="008849F7" w:rsidRDefault="008849F7">
      <w:r>
        <w:separator/>
      </w:r>
    </w:p>
    <w:p w14:paraId="078155C0" w14:textId="77777777" w:rsidR="008849F7" w:rsidRDefault="008849F7"/>
  </w:endnote>
  <w:endnote w:type="continuationSeparator" w:id="0">
    <w:p w14:paraId="6EC1F9B6" w14:textId="77777777" w:rsidR="008849F7" w:rsidRDefault="008849F7">
      <w:r>
        <w:continuationSeparator/>
      </w:r>
    </w:p>
    <w:p w14:paraId="2295A990" w14:textId="77777777" w:rsidR="008849F7" w:rsidRDefault="008849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194395"/>
      <w:docPartObj>
        <w:docPartGallery w:val="Page Numbers (Bottom of Page)"/>
        <w:docPartUnique/>
      </w:docPartObj>
    </w:sdtPr>
    <w:sdtEndPr>
      <w:rPr>
        <w:noProof/>
      </w:rPr>
    </w:sdtEndPr>
    <w:sdtContent>
      <w:p w14:paraId="3B97CF18"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49F0A9AE"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AC43E" w14:textId="77777777" w:rsidR="008849F7" w:rsidRDefault="008849F7">
      <w:r>
        <w:separator/>
      </w:r>
    </w:p>
    <w:p w14:paraId="65776626" w14:textId="77777777" w:rsidR="008849F7" w:rsidRDefault="008849F7"/>
  </w:footnote>
  <w:footnote w:type="continuationSeparator" w:id="0">
    <w:p w14:paraId="1DC4B2C7" w14:textId="77777777" w:rsidR="008849F7" w:rsidRDefault="008849F7">
      <w:r>
        <w:continuationSeparator/>
      </w:r>
    </w:p>
    <w:p w14:paraId="1E0B42BA" w14:textId="77777777" w:rsidR="008849F7" w:rsidRDefault="008849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34BCACE" w14:textId="77777777" w:rsidTr="00360494">
      <w:trPr>
        <w:trHeight w:val="978"/>
      </w:trPr>
      <w:tc>
        <w:tcPr>
          <w:tcW w:w="10035" w:type="dxa"/>
          <w:tcBorders>
            <w:top w:val="nil"/>
            <w:left w:val="nil"/>
            <w:bottom w:val="single" w:sz="36" w:space="0" w:color="34ABA2" w:themeColor="accent3"/>
            <w:right w:val="nil"/>
          </w:tcBorders>
        </w:tcPr>
        <w:p w14:paraId="32341664" w14:textId="77777777" w:rsidR="00D077E9" w:rsidRDefault="00D077E9">
          <w:pPr>
            <w:pStyle w:val="En-tte"/>
          </w:pPr>
        </w:p>
      </w:tc>
    </w:tr>
  </w:tbl>
  <w:p w14:paraId="5DAFF775"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C7E57"/>
    <w:multiLevelType w:val="hybridMultilevel"/>
    <w:tmpl w:val="E55A38BC"/>
    <w:lvl w:ilvl="0" w:tplc="8CFE828E">
      <w:start w:val="1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4D25CB"/>
    <w:multiLevelType w:val="hybridMultilevel"/>
    <w:tmpl w:val="1CCE78E6"/>
    <w:lvl w:ilvl="0" w:tplc="8CFE828E">
      <w:start w:val="1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E750B98"/>
    <w:multiLevelType w:val="hybridMultilevel"/>
    <w:tmpl w:val="EFDA17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agiaire">
    <w15:presenceInfo w15:providerId="None" w15:userId="Stagiai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3C6"/>
    <w:rsid w:val="0002482E"/>
    <w:rsid w:val="00050324"/>
    <w:rsid w:val="00071C62"/>
    <w:rsid w:val="0009048F"/>
    <w:rsid w:val="000A0150"/>
    <w:rsid w:val="000C6617"/>
    <w:rsid w:val="000E63C9"/>
    <w:rsid w:val="00130E9D"/>
    <w:rsid w:val="00137EA1"/>
    <w:rsid w:val="00150A6D"/>
    <w:rsid w:val="00185B35"/>
    <w:rsid w:val="001F2BC8"/>
    <w:rsid w:val="001F5F6B"/>
    <w:rsid w:val="00243EBC"/>
    <w:rsid w:val="00246A35"/>
    <w:rsid w:val="002545BC"/>
    <w:rsid w:val="002635F3"/>
    <w:rsid w:val="00270C80"/>
    <w:rsid w:val="00284348"/>
    <w:rsid w:val="002E02FB"/>
    <w:rsid w:val="002F51F5"/>
    <w:rsid w:val="00312137"/>
    <w:rsid w:val="00330359"/>
    <w:rsid w:val="00335E14"/>
    <w:rsid w:val="0033762F"/>
    <w:rsid w:val="00341D3D"/>
    <w:rsid w:val="0034492F"/>
    <w:rsid w:val="00360494"/>
    <w:rsid w:val="00366C7E"/>
    <w:rsid w:val="00384EA3"/>
    <w:rsid w:val="003A39A1"/>
    <w:rsid w:val="003C2191"/>
    <w:rsid w:val="003D09BB"/>
    <w:rsid w:val="003D3863"/>
    <w:rsid w:val="003F00D6"/>
    <w:rsid w:val="004110DE"/>
    <w:rsid w:val="0044085A"/>
    <w:rsid w:val="004432FD"/>
    <w:rsid w:val="00447CA7"/>
    <w:rsid w:val="00475D2F"/>
    <w:rsid w:val="004B21A5"/>
    <w:rsid w:val="004D3461"/>
    <w:rsid w:val="004E1D4B"/>
    <w:rsid w:val="004E3B0A"/>
    <w:rsid w:val="005037F0"/>
    <w:rsid w:val="00516A86"/>
    <w:rsid w:val="005275F6"/>
    <w:rsid w:val="00532541"/>
    <w:rsid w:val="00567920"/>
    <w:rsid w:val="00572102"/>
    <w:rsid w:val="005F1BB0"/>
    <w:rsid w:val="006003FE"/>
    <w:rsid w:val="00602A75"/>
    <w:rsid w:val="00637C9A"/>
    <w:rsid w:val="00656C4D"/>
    <w:rsid w:val="006E0179"/>
    <w:rsid w:val="006E5716"/>
    <w:rsid w:val="006F54EC"/>
    <w:rsid w:val="007302B3"/>
    <w:rsid w:val="00730733"/>
    <w:rsid w:val="00730E3A"/>
    <w:rsid w:val="007343C6"/>
    <w:rsid w:val="00736AAF"/>
    <w:rsid w:val="00765B2A"/>
    <w:rsid w:val="00783A34"/>
    <w:rsid w:val="007A1607"/>
    <w:rsid w:val="007B7D91"/>
    <w:rsid w:val="007C0242"/>
    <w:rsid w:val="007C58FB"/>
    <w:rsid w:val="007C6B52"/>
    <w:rsid w:val="007D16C5"/>
    <w:rsid w:val="007F579E"/>
    <w:rsid w:val="00806525"/>
    <w:rsid w:val="00862FE4"/>
    <w:rsid w:val="0086389A"/>
    <w:rsid w:val="0087605E"/>
    <w:rsid w:val="008849F7"/>
    <w:rsid w:val="008B1FEE"/>
    <w:rsid w:val="008C644C"/>
    <w:rsid w:val="00903C32"/>
    <w:rsid w:val="0091275B"/>
    <w:rsid w:val="00915242"/>
    <w:rsid w:val="00916B16"/>
    <w:rsid w:val="009173B9"/>
    <w:rsid w:val="00924562"/>
    <w:rsid w:val="0093335D"/>
    <w:rsid w:val="0093613E"/>
    <w:rsid w:val="00943026"/>
    <w:rsid w:val="00953C53"/>
    <w:rsid w:val="00966B81"/>
    <w:rsid w:val="00971BC6"/>
    <w:rsid w:val="0098191F"/>
    <w:rsid w:val="00987F0F"/>
    <w:rsid w:val="009C7720"/>
    <w:rsid w:val="009E24FB"/>
    <w:rsid w:val="009E75A1"/>
    <w:rsid w:val="00A23AFA"/>
    <w:rsid w:val="00A31B3E"/>
    <w:rsid w:val="00A51F53"/>
    <w:rsid w:val="00A532F3"/>
    <w:rsid w:val="00A61747"/>
    <w:rsid w:val="00A8489E"/>
    <w:rsid w:val="00A90678"/>
    <w:rsid w:val="00AB02A7"/>
    <w:rsid w:val="00AC29F3"/>
    <w:rsid w:val="00AF3D45"/>
    <w:rsid w:val="00AF617B"/>
    <w:rsid w:val="00B231E5"/>
    <w:rsid w:val="00BA75D8"/>
    <w:rsid w:val="00BC4710"/>
    <w:rsid w:val="00C009D8"/>
    <w:rsid w:val="00C02B87"/>
    <w:rsid w:val="00C058E9"/>
    <w:rsid w:val="00C33620"/>
    <w:rsid w:val="00C4086D"/>
    <w:rsid w:val="00CA1896"/>
    <w:rsid w:val="00CB5B28"/>
    <w:rsid w:val="00CC518B"/>
    <w:rsid w:val="00CD2660"/>
    <w:rsid w:val="00CE15CD"/>
    <w:rsid w:val="00CF5371"/>
    <w:rsid w:val="00CF7179"/>
    <w:rsid w:val="00D0323A"/>
    <w:rsid w:val="00D0559F"/>
    <w:rsid w:val="00D077E9"/>
    <w:rsid w:val="00D2124E"/>
    <w:rsid w:val="00D40650"/>
    <w:rsid w:val="00D42CB7"/>
    <w:rsid w:val="00D5077D"/>
    <w:rsid w:val="00D5413D"/>
    <w:rsid w:val="00D570A9"/>
    <w:rsid w:val="00D64ACF"/>
    <w:rsid w:val="00D70D02"/>
    <w:rsid w:val="00D75415"/>
    <w:rsid w:val="00D770C7"/>
    <w:rsid w:val="00D86945"/>
    <w:rsid w:val="00D90290"/>
    <w:rsid w:val="00DD152F"/>
    <w:rsid w:val="00DD2AD5"/>
    <w:rsid w:val="00DE213F"/>
    <w:rsid w:val="00DF027C"/>
    <w:rsid w:val="00E00A32"/>
    <w:rsid w:val="00E16849"/>
    <w:rsid w:val="00E22ACD"/>
    <w:rsid w:val="00E32DF3"/>
    <w:rsid w:val="00E620B0"/>
    <w:rsid w:val="00E81B40"/>
    <w:rsid w:val="00EF555B"/>
    <w:rsid w:val="00F027BB"/>
    <w:rsid w:val="00F11DCF"/>
    <w:rsid w:val="00F162EA"/>
    <w:rsid w:val="00F52D27"/>
    <w:rsid w:val="00F83527"/>
    <w:rsid w:val="00FB26E1"/>
    <w:rsid w:val="00FD3A31"/>
    <w:rsid w:val="00FD583F"/>
    <w:rsid w:val="00FD7488"/>
    <w:rsid w:val="00FF16B4"/>
    <w:rsid w:val="00FF3C1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E3D2A"/>
  <w15:docId w15:val="{C46AB070-B5B4-4833-A81F-FB0931C1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C009D8"/>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unhideWhenUsed/>
    <w:qFormat/>
    <w:rsid w:val="00E32DF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TM1">
    <w:name w:val="toc 1"/>
    <w:basedOn w:val="Normal"/>
    <w:next w:val="Normal"/>
    <w:autoRedefine/>
    <w:uiPriority w:val="39"/>
    <w:unhideWhenUsed/>
    <w:rsid w:val="00C009D8"/>
    <w:pPr>
      <w:spacing w:before="360" w:after="360"/>
    </w:pPr>
    <w:rPr>
      <w:rFonts w:cstheme="minorHAnsi"/>
      <w:bCs/>
      <w:caps/>
      <w:sz w:val="22"/>
      <w:u w:val="single"/>
    </w:rPr>
  </w:style>
  <w:style w:type="paragraph" w:styleId="TM2">
    <w:name w:val="toc 2"/>
    <w:basedOn w:val="Normal"/>
    <w:next w:val="Normal"/>
    <w:autoRedefine/>
    <w:uiPriority w:val="39"/>
    <w:unhideWhenUsed/>
    <w:rsid w:val="00C009D8"/>
    <w:rPr>
      <w:rFonts w:cstheme="minorHAnsi"/>
      <w:bCs/>
      <w:smallCaps/>
      <w:sz w:val="22"/>
    </w:rPr>
  </w:style>
  <w:style w:type="paragraph" w:styleId="TM3">
    <w:name w:val="toc 3"/>
    <w:basedOn w:val="Normal"/>
    <w:next w:val="Normal"/>
    <w:autoRedefine/>
    <w:uiPriority w:val="39"/>
    <w:unhideWhenUsed/>
    <w:rsid w:val="00C009D8"/>
    <w:rPr>
      <w:rFonts w:cstheme="minorHAnsi"/>
      <w:b w:val="0"/>
      <w:smallCaps/>
      <w:sz w:val="22"/>
    </w:rPr>
  </w:style>
  <w:style w:type="paragraph" w:styleId="TM4">
    <w:name w:val="toc 4"/>
    <w:basedOn w:val="Normal"/>
    <w:next w:val="Normal"/>
    <w:autoRedefine/>
    <w:uiPriority w:val="39"/>
    <w:unhideWhenUsed/>
    <w:rsid w:val="00C009D8"/>
    <w:rPr>
      <w:rFonts w:cstheme="minorHAnsi"/>
      <w:b w:val="0"/>
      <w:sz w:val="22"/>
    </w:rPr>
  </w:style>
  <w:style w:type="paragraph" w:styleId="TM5">
    <w:name w:val="toc 5"/>
    <w:basedOn w:val="Normal"/>
    <w:next w:val="Normal"/>
    <w:autoRedefine/>
    <w:uiPriority w:val="99"/>
    <w:unhideWhenUsed/>
    <w:rsid w:val="00C009D8"/>
    <w:rPr>
      <w:rFonts w:cstheme="minorHAnsi"/>
      <w:b w:val="0"/>
      <w:sz w:val="22"/>
    </w:rPr>
  </w:style>
  <w:style w:type="paragraph" w:styleId="TM6">
    <w:name w:val="toc 6"/>
    <w:basedOn w:val="Normal"/>
    <w:next w:val="Normal"/>
    <w:autoRedefine/>
    <w:uiPriority w:val="99"/>
    <w:unhideWhenUsed/>
    <w:rsid w:val="00C009D8"/>
    <w:rPr>
      <w:rFonts w:cstheme="minorHAnsi"/>
      <w:b w:val="0"/>
      <w:sz w:val="22"/>
    </w:rPr>
  </w:style>
  <w:style w:type="paragraph" w:styleId="TM7">
    <w:name w:val="toc 7"/>
    <w:basedOn w:val="Normal"/>
    <w:next w:val="Normal"/>
    <w:autoRedefine/>
    <w:uiPriority w:val="99"/>
    <w:unhideWhenUsed/>
    <w:rsid w:val="00C009D8"/>
    <w:rPr>
      <w:rFonts w:cstheme="minorHAnsi"/>
      <w:b w:val="0"/>
      <w:sz w:val="22"/>
    </w:rPr>
  </w:style>
  <w:style w:type="paragraph" w:styleId="TM8">
    <w:name w:val="toc 8"/>
    <w:basedOn w:val="Normal"/>
    <w:next w:val="Normal"/>
    <w:autoRedefine/>
    <w:uiPriority w:val="99"/>
    <w:unhideWhenUsed/>
    <w:rsid w:val="00C009D8"/>
    <w:rPr>
      <w:rFonts w:cstheme="minorHAnsi"/>
      <w:b w:val="0"/>
      <w:sz w:val="22"/>
    </w:rPr>
  </w:style>
  <w:style w:type="paragraph" w:styleId="TM9">
    <w:name w:val="toc 9"/>
    <w:basedOn w:val="Normal"/>
    <w:next w:val="Normal"/>
    <w:autoRedefine/>
    <w:uiPriority w:val="99"/>
    <w:unhideWhenUsed/>
    <w:rsid w:val="00C009D8"/>
    <w:rPr>
      <w:rFonts w:cstheme="minorHAnsi"/>
      <w:b w:val="0"/>
      <w:sz w:val="22"/>
    </w:rPr>
  </w:style>
  <w:style w:type="character" w:styleId="Lienhypertexte">
    <w:name w:val="Hyperlink"/>
    <w:basedOn w:val="Policepardfaut"/>
    <w:uiPriority w:val="99"/>
    <w:unhideWhenUsed/>
    <w:rsid w:val="00C009D8"/>
    <w:rPr>
      <w:color w:val="3592CF" w:themeColor="hyperlink"/>
      <w:u w:val="single"/>
    </w:rPr>
  </w:style>
  <w:style w:type="character" w:customStyle="1" w:styleId="Titre3Car">
    <w:name w:val="Titre 3 Car"/>
    <w:basedOn w:val="Policepardfaut"/>
    <w:link w:val="Titre3"/>
    <w:uiPriority w:val="5"/>
    <w:rsid w:val="00C009D8"/>
    <w:rPr>
      <w:rFonts w:asciiTheme="majorHAnsi" w:eastAsiaTheme="majorEastAsia" w:hAnsiTheme="majorHAnsi" w:cstheme="majorBidi"/>
      <w:b/>
      <w:color w:val="012639" w:themeColor="accent1" w:themeShade="7F"/>
    </w:rPr>
  </w:style>
  <w:style w:type="character" w:customStyle="1" w:styleId="Titre4Car">
    <w:name w:val="Titre 4 Car"/>
    <w:basedOn w:val="Policepardfaut"/>
    <w:link w:val="Titre4"/>
    <w:uiPriority w:val="1"/>
    <w:rsid w:val="00E32DF3"/>
    <w:rPr>
      <w:rFonts w:asciiTheme="majorHAnsi" w:eastAsiaTheme="majorEastAsia" w:hAnsiTheme="majorHAnsi" w:cstheme="majorBidi"/>
      <w:b/>
      <w:i/>
      <w:iCs/>
      <w:color w:val="013A57" w:themeColor="accent1" w:themeShade="BF"/>
      <w:sz w:val="28"/>
      <w:szCs w:val="22"/>
    </w:rPr>
  </w:style>
  <w:style w:type="paragraph" w:styleId="En-ttedetabledesmatires">
    <w:name w:val="TOC Heading"/>
    <w:basedOn w:val="Titre1"/>
    <w:next w:val="Normal"/>
    <w:uiPriority w:val="39"/>
    <w:unhideWhenUsed/>
    <w:qFormat/>
    <w:rsid w:val="00AF3D45"/>
    <w:pPr>
      <w:keepLines/>
      <w:spacing w:after="0" w:line="259" w:lineRule="auto"/>
      <w:outlineLvl w:val="9"/>
    </w:pPr>
    <w:rPr>
      <w:b w:val="0"/>
      <w:color w:val="013A57" w:themeColor="accent1" w:themeShade="BF"/>
      <w:kern w:val="0"/>
      <w:sz w:val="32"/>
      <w:lang w:eastAsia="fr-FR"/>
    </w:rPr>
  </w:style>
  <w:style w:type="character" w:styleId="Marquedecommentaire">
    <w:name w:val="annotation reference"/>
    <w:basedOn w:val="Policepardfaut"/>
    <w:uiPriority w:val="99"/>
    <w:semiHidden/>
    <w:unhideWhenUsed/>
    <w:rsid w:val="00567920"/>
    <w:rPr>
      <w:sz w:val="16"/>
      <w:szCs w:val="16"/>
    </w:rPr>
  </w:style>
  <w:style w:type="paragraph" w:styleId="Commentaire">
    <w:name w:val="annotation text"/>
    <w:basedOn w:val="Normal"/>
    <w:link w:val="CommentaireCar"/>
    <w:uiPriority w:val="99"/>
    <w:semiHidden/>
    <w:unhideWhenUsed/>
    <w:rsid w:val="00567920"/>
    <w:pPr>
      <w:spacing w:line="240" w:lineRule="auto"/>
    </w:pPr>
    <w:rPr>
      <w:sz w:val="20"/>
      <w:szCs w:val="20"/>
    </w:rPr>
  </w:style>
  <w:style w:type="character" w:customStyle="1" w:styleId="CommentaireCar">
    <w:name w:val="Commentaire Car"/>
    <w:basedOn w:val="Policepardfaut"/>
    <w:link w:val="Commentaire"/>
    <w:uiPriority w:val="99"/>
    <w:semiHidden/>
    <w:rsid w:val="00567920"/>
    <w:rPr>
      <w:rFonts w:eastAsiaTheme="minorEastAsia"/>
      <w:b/>
      <w:color w:val="082A75" w:themeColor="text2"/>
      <w:sz w:val="20"/>
      <w:szCs w:val="20"/>
    </w:rPr>
  </w:style>
  <w:style w:type="paragraph" w:styleId="Objetducommentaire">
    <w:name w:val="annotation subject"/>
    <w:basedOn w:val="Commentaire"/>
    <w:next w:val="Commentaire"/>
    <w:link w:val="ObjetducommentaireCar"/>
    <w:uiPriority w:val="99"/>
    <w:semiHidden/>
    <w:unhideWhenUsed/>
    <w:rsid w:val="00567920"/>
    <w:rPr>
      <w:bCs/>
    </w:rPr>
  </w:style>
  <w:style w:type="character" w:customStyle="1" w:styleId="ObjetducommentaireCar">
    <w:name w:val="Objet du commentaire Car"/>
    <w:basedOn w:val="CommentaireCar"/>
    <w:link w:val="Objetducommentaire"/>
    <w:uiPriority w:val="99"/>
    <w:semiHidden/>
    <w:rsid w:val="00567920"/>
    <w:rPr>
      <w:rFonts w:eastAsiaTheme="minorEastAsia"/>
      <w:b/>
      <w:bCs/>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fr"/><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giair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A659F878DF42D9A3EF50F82B37FBFD"/>
        <w:category>
          <w:name w:val="Général"/>
          <w:gallery w:val="placeholder"/>
        </w:category>
        <w:types>
          <w:type w:val="bbPlcHdr"/>
        </w:types>
        <w:behaviors>
          <w:behavior w:val="content"/>
        </w:behaviors>
        <w:guid w:val="{52E93BF0-F136-4622-AA7D-107174979DB8}"/>
      </w:docPartPr>
      <w:docPartBody>
        <w:p w:rsidR="00EE2B53" w:rsidRDefault="00F64CDC">
          <w:pPr>
            <w:pStyle w:val="DDA659F878DF42D9A3EF50F82B37FB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novembre 9</w:t>
          </w:r>
          <w:r w:rsidRPr="00D86945">
            <w:rPr>
              <w:rStyle w:val="Sous-titreCar"/>
              <w:b/>
              <w:lang w:bidi="fr-FR"/>
            </w:rPr>
            <w:fldChar w:fldCharType="end"/>
          </w:r>
        </w:p>
      </w:docPartBody>
    </w:docPart>
    <w:docPart>
      <w:docPartPr>
        <w:name w:val="66684C4F6E904C99977E0398E6F8EE6A"/>
        <w:category>
          <w:name w:val="Général"/>
          <w:gallery w:val="placeholder"/>
        </w:category>
        <w:types>
          <w:type w:val="bbPlcHdr"/>
        </w:types>
        <w:behaviors>
          <w:behavior w:val="content"/>
        </w:behaviors>
        <w:guid w:val="{4957C38E-DB83-492C-93C3-BDE1FD276202}"/>
      </w:docPartPr>
      <w:docPartBody>
        <w:p w:rsidR="00EE2B53" w:rsidRDefault="00F64CDC">
          <w:pPr>
            <w:pStyle w:val="66684C4F6E904C99977E0398E6F8EE6A"/>
          </w:pPr>
          <w:r>
            <w:rPr>
              <w:lang w:bidi="fr-FR"/>
            </w:rPr>
            <w:t>NOM DE LA SOCIÉTÉ</w:t>
          </w:r>
        </w:p>
      </w:docPartBody>
    </w:docPart>
    <w:docPart>
      <w:docPartPr>
        <w:name w:val="1C86DA4FB8D84501A90E0599C3B78FA1"/>
        <w:category>
          <w:name w:val="Général"/>
          <w:gallery w:val="placeholder"/>
        </w:category>
        <w:types>
          <w:type w:val="bbPlcHdr"/>
        </w:types>
        <w:behaviors>
          <w:behavior w:val="content"/>
        </w:behaviors>
        <w:guid w:val="{C3EDCCD2-F09C-46CC-BA9A-3F0364A7FEB7}"/>
      </w:docPartPr>
      <w:docPartBody>
        <w:p w:rsidR="00EE2B53" w:rsidRDefault="00F64CDC">
          <w:pPr>
            <w:pStyle w:val="1C86DA4FB8D84501A90E0599C3B78FA1"/>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CDC"/>
    <w:rsid w:val="00903FF2"/>
    <w:rsid w:val="00B57518"/>
    <w:rsid w:val="00C419C1"/>
    <w:rsid w:val="00DE134C"/>
    <w:rsid w:val="00EE2B53"/>
    <w:rsid w:val="00EE41E0"/>
    <w:rsid w:val="00F64C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DDA659F878DF42D9A3EF50F82B37FBFD">
    <w:name w:val="DDA659F878DF42D9A3EF50F82B37FBFD"/>
  </w:style>
  <w:style w:type="paragraph" w:customStyle="1" w:styleId="66684C4F6E904C99977E0398E6F8EE6A">
    <w:name w:val="66684C4F6E904C99977E0398E6F8EE6A"/>
  </w:style>
  <w:style w:type="paragraph" w:customStyle="1" w:styleId="1C86DA4FB8D84501A90E0599C3B78FA1">
    <w:name w:val="1C86DA4FB8D84501A90E0599C3B78F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14FE7-ED12-4CCB-8C2B-8F7148191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2682</TotalTime>
  <Pages>8</Pages>
  <Words>1511</Words>
  <Characters>8054</Characters>
  <Application>Microsoft Office Word</Application>
  <DocSecurity>0</DocSecurity>
  <Lines>251</Lines>
  <Paragraphs>129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Stagiaire</dc:creator>
  <cp:keywords/>
  <cp:lastModifiedBy>Stagiaire</cp:lastModifiedBy>
  <cp:revision>10</cp:revision>
  <cp:lastPrinted>2006-08-01T17:47:00Z</cp:lastPrinted>
  <dcterms:created xsi:type="dcterms:W3CDTF">2023-11-09T08:59:00Z</dcterms:created>
  <dcterms:modified xsi:type="dcterms:W3CDTF">2023-11-12T17:32:00Z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