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fr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15014F" w14:textId="77777777" w:rsidR="00D077E9" w:rsidRDefault="00CE15CD" w:rsidP="00D70D02">
      <w:r>
        <w:rPr>
          <w:noProof/>
          <w:lang w:val="en-US" w:eastAsia="zh-CN"/>
        </w:rPr>
        <w:drawing>
          <wp:anchor distT="0" distB="0" distL="114300" distR="114300" simplePos="0" relativeHeight="251658240" behindDoc="1" locked="0" layoutInCell="1" allowOverlap="1" wp14:anchorId="5EC31260" wp14:editId="7CA4DF70">
            <wp:simplePos x="0" y="0"/>
            <wp:positionH relativeFrom="page">
              <wp:posOffset>9525</wp:posOffset>
            </wp:positionH>
            <wp:positionV relativeFrom="page">
              <wp:posOffset>9525</wp:posOffset>
            </wp:positionV>
            <wp:extent cx="7524232" cy="6680200"/>
            <wp:effectExtent l="0" t="0" r="635" b="6350"/>
            <wp:wrapNone/>
            <wp:docPr id="1" name="Image 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7735" cy="66921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43C6">
        <w:rPr>
          <w:noProof/>
          <w:lang w:val="en-US" w:eastAsia="zh-CN"/>
        </w:rPr>
        <mc:AlternateContent>
          <mc:Choice Requires="wps">
            <w:drawing>
              <wp:inline distT="0" distB="0" distL="0" distR="0" wp14:anchorId="5F6A1A80" wp14:editId="048789EE">
                <wp:extent cx="3528695" cy="647700"/>
                <wp:effectExtent l="0" t="0" r="0" b="0"/>
                <wp:docPr id="4" name="Zone de texte 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8695" cy="647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BFEA3E" w14:textId="77777777" w:rsidR="007343C6" w:rsidRDefault="007343C6" w:rsidP="007343C6">
                            <w:pPr>
                              <w:pStyle w:val="Titre"/>
                              <w:spacing w:after="0"/>
                            </w:pPr>
                            <w:r>
                              <w:rPr>
                                <w:lang w:bidi="fr-FR"/>
                              </w:rPr>
                              <w:t xml:space="preserve">Dossier </w:t>
                            </w:r>
                            <w:r>
                              <w:t>Projet</w:t>
                            </w:r>
                          </w:p>
                          <w:p w14:paraId="7E8A01CB" w14:textId="77777777" w:rsidR="007343C6" w:rsidRPr="00D86945" w:rsidRDefault="007343C6" w:rsidP="007343C6">
                            <w:pPr>
                              <w:pStyle w:val="Titre"/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F6A1A80" id="_x0000_t202" coordsize="21600,21600" o:spt="202" path="m,l,21600r21600,l21600,xe">
                <v:stroke joinstyle="miter"/>
                <v:path gradientshapeok="t" o:connecttype="rect"/>
              </v:shapetype>
              <v:shape id="Zone de texte 8" o:spid="_x0000_s1026" type="#_x0000_t202" style="width:277.85pt;height:5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" filled="f" stroked="f" strokeweight=".5pt">
                <v:textbox>
                  <w:txbxContent>
                    <w:p w14:paraId="15BFEA3E" w14:textId="77777777" w:rsidR="007343C6" w:rsidRDefault="007343C6" w:rsidP="007343C6">
                      <w:pPr>
                        <w:pStyle w:val="Titre"/>
                        <w:spacing w:after="0"/>
                      </w:pPr>
                      <w:r>
                        <w:rPr>
                          <w:lang w:bidi="fr-FR"/>
                        </w:rPr>
                        <w:t xml:space="preserve">Dossier </w:t>
                      </w:r>
                      <w:r>
                        <w:t>Projet</w:t>
                      </w:r>
                    </w:p>
                    <w:p w14:paraId="7E8A01CB" w14:textId="77777777" w:rsidR="007343C6" w:rsidRPr="00D86945" w:rsidRDefault="007343C6" w:rsidP="007343C6">
                      <w:pPr>
                        <w:pStyle w:val="Titre"/>
                        <w:spacing w:after="0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AB02A7"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425A3C22" wp14:editId="1AC1BBB8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angle 3" descr="rectangle blanc pour le texte sur la couvertur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3284AA" id="Rectangle 3" o:spid="_x0000_s1026" alt="rectangle blanc pour le texte sur la couverture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" fillcolor="white [3212]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1B9374B3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29E01D93" w14:textId="77777777" w:rsidR="00D077E9" w:rsidRDefault="007343C6" w:rsidP="00AB02A7">
            <w:r>
              <w:rPr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4A49022B" wp14:editId="6DE5023C">
                      <wp:extent cx="1390918" cy="0"/>
                      <wp:effectExtent l="0" t="19050" r="19050" b="19050"/>
                      <wp:docPr id="5" name="Connecteur droit 5" descr="séparateur de tex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7958514" id="Connecteur droit 5" o:spid="_x0000_s1026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15DB5D35" w14:textId="77777777" w:rsidR="00D077E9" w:rsidRDefault="007343C6" w:rsidP="00AB02A7">
            <w:r>
              <w:rPr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0593B71B" wp14:editId="0EE42B4D">
                      <wp:extent cx="3528695" cy="647700"/>
                      <wp:effectExtent l="0" t="0" r="0" b="0"/>
                      <wp:docPr id="8" name="Zone de texte 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6477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77A6A8C" w14:textId="77777777" w:rsidR="007343C6" w:rsidRPr="007343C6" w:rsidRDefault="007343C6" w:rsidP="007343C6">
                                  <w:pPr>
                                    <w:pStyle w:val="Titre"/>
                                    <w:spacing w:after="0"/>
                                    <w:rPr>
                                      <w:b w:val="0"/>
                                      <w:i/>
                                      <w:sz w:val="44"/>
                                    </w:rPr>
                                  </w:pPr>
                                  <w:r w:rsidRPr="007343C6">
                                    <w:rPr>
                                      <w:b w:val="0"/>
                                      <w:i/>
                                      <w:sz w:val="44"/>
                                      <w:lang w:bidi="fr-FR"/>
                                    </w:rPr>
                                    <w:t>Cyril Humbert</w:t>
                                  </w:r>
                                </w:p>
                                <w:p w14:paraId="1E5646BE" w14:textId="77777777" w:rsidR="007343C6" w:rsidRPr="00D86945" w:rsidRDefault="007343C6" w:rsidP="007343C6">
                                  <w:pPr>
                                    <w:pStyle w:val="Titre"/>
                                    <w:spacing w:after="0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593B71B" id="_x0000_s1027" type="#_x0000_t202" style="width:277.85pt;height:5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" filled="f" stroked="f" strokeweight=".5pt">
                      <v:textbox>
                        <w:txbxContent>
                          <w:p w14:paraId="277A6A8C" w14:textId="77777777" w:rsidR="007343C6" w:rsidRPr="007343C6" w:rsidRDefault="007343C6" w:rsidP="007343C6">
                            <w:pPr>
                              <w:pStyle w:val="Titre"/>
                              <w:spacing w:after="0"/>
                              <w:rPr>
                                <w:b w:val="0"/>
                                <w:i/>
                                <w:sz w:val="44"/>
                              </w:rPr>
                            </w:pPr>
                            <w:r w:rsidRPr="007343C6">
                              <w:rPr>
                                <w:b w:val="0"/>
                                <w:i/>
                                <w:sz w:val="44"/>
                                <w:lang w:bidi="fr-FR"/>
                              </w:rPr>
                              <w:t>Cyril Humbert</w:t>
                            </w:r>
                          </w:p>
                          <w:p w14:paraId="1E5646BE" w14:textId="77777777" w:rsidR="007343C6" w:rsidRPr="00D86945" w:rsidRDefault="007343C6" w:rsidP="007343C6">
                            <w:pPr>
                              <w:pStyle w:val="Titre"/>
                              <w:spacing w:after="0"/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D077E9" w14:paraId="69B23B87" w14:textId="77777777" w:rsidTr="00270C80">
        <w:trPr>
          <w:trHeight w:val="7305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2F0C495" w14:textId="77777777" w:rsidR="00D077E9" w:rsidRDefault="00D077E9" w:rsidP="00AB02A7">
            <w:pPr>
              <w:rPr>
                <w:noProof/>
              </w:rPr>
            </w:pPr>
          </w:p>
        </w:tc>
      </w:tr>
      <w:tr w:rsidR="00D077E9" w14:paraId="37F39D0C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DDA659F878DF42D9A3EF50F82B37FBFD"/>
              </w:placeholder>
              <w15:appearance w15:val="hidden"/>
            </w:sdtPr>
            <w:sdtEndPr/>
            <w:sdtContent>
              <w:p w14:paraId="75A29B1C" w14:textId="77777777" w:rsidR="00D077E9" w:rsidRDefault="00532541" w:rsidP="00AB02A7">
                <w:r>
                  <w:rPr>
                    <w:rStyle w:val="Sous-titreCar"/>
                    <w:b w:val="0"/>
                    <w:lang w:bidi="fr-FR"/>
                  </w:rPr>
                  <w:fldChar w:fldCharType="begin"/>
                </w:r>
                <w:r>
                  <w:rPr>
                    <w:rStyle w:val="Sous-titreCar"/>
                    <w:b w:val="0"/>
                    <w:lang w:bidi="fr-FR"/>
                  </w:rPr>
                  <w:instrText xml:space="preserve"> DATE  \@ "d MMMM"  \* MERGEFORMAT </w:instrText>
                </w:r>
                <w:r>
                  <w:rPr>
                    <w:rStyle w:val="Sous-titreCar"/>
                    <w:b w:val="0"/>
                    <w:lang w:bidi="fr-FR"/>
                  </w:rPr>
                  <w:fldChar w:fldCharType="separate"/>
                </w:r>
                <w:r w:rsidR="007343C6">
                  <w:rPr>
                    <w:rStyle w:val="Sous-titreCar"/>
                    <w:b w:val="0"/>
                    <w:noProof/>
                    <w:lang w:bidi="fr-FR"/>
                  </w:rPr>
                  <w:t>1</w:t>
                </w:r>
                <w:r w:rsidR="007343C6">
                  <w:rPr>
                    <w:rStyle w:val="Sous-titreCar"/>
                    <w:noProof/>
                    <w:lang w:bidi="fr-FR"/>
                  </w:rPr>
                  <w:t>3</w:t>
                </w:r>
                <w:r w:rsidR="007343C6">
                  <w:rPr>
                    <w:rStyle w:val="Sous-titreCar"/>
                    <w:b w:val="0"/>
                    <w:noProof/>
                    <w:lang w:bidi="fr-FR"/>
                  </w:rPr>
                  <w:t xml:space="preserve"> novembre</w:t>
                </w:r>
                <w:r>
                  <w:rPr>
                    <w:rStyle w:val="Sous-titreCar"/>
                    <w:b w:val="0"/>
                    <w:lang w:bidi="fr-FR"/>
                  </w:rPr>
                  <w:fldChar w:fldCharType="end"/>
                </w:r>
              </w:p>
            </w:sdtContent>
          </w:sdt>
          <w:p w14:paraId="7A2575AF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29374E6C" wp14:editId="49C84393">
                      <wp:extent cx="1493949" cy="0"/>
                      <wp:effectExtent l="0" t="19050" r="30480" b="19050"/>
                      <wp:docPr id="6" name="Connecteur droit 6" descr="séparateur de tex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70A2458" id="Connecteur droit 6" o:spid="_x0000_s1026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0A20A5CD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21855A41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13E42C9C" w14:textId="77777777" w:rsidR="00D077E9" w:rsidRDefault="00217DCE" w:rsidP="00AB02A7">
            <w:sdt>
              <w:sdtPr>
                <w:id w:val="-1740469667"/>
                <w:placeholder>
                  <w:docPart w:val="66684C4F6E904C99977E0398E6F8EE6A"/>
                </w:placeholder>
                <w15:appearance w15:val="hidden"/>
              </w:sdtPr>
              <w:sdtEndPr/>
              <w:sdtContent>
                <w:r w:rsidR="007343C6">
                  <w:t>TP Développeur Web et Web Mobile</w:t>
                </w:r>
              </w:sdtContent>
            </w:sdt>
          </w:p>
          <w:p w14:paraId="33900A9B" w14:textId="77777777" w:rsidR="00D077E9" w:rsidRPr="00D86945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14:paraId="17DCACCE" w14:textId="77777777" w:rsidR="00D077E9" w:rsidRDefault="00CE15CD">
      <w:pPr>
        <w:spacing w:after="200"/>
      </w:pPr>
      <w:r w:rsidRPr="00D967AC">
        <w:rPr>
          <w:noProof/>
          <w:lang w:val="en-US" w:eastAsia="zh-CN"/>
        </w:rPr>
        <w:drawing>
          <wp:anchor distT="0" distB="0" distL="114300" distR="114300" simplePos="0" relativeHeight="251663360" behindDoc="0" locked="0" layoutInCell="1" allowOverlap="1" wp14:anchorId="254579D2" wp14:editId="755F2DB9">
            <wp:simplePos x="0" y="0"/>
            <wp:positionH relativeFrom="column">
              <wp:posOffset>4082415</wp:posOffset>
            </wp:positionH>
            <wp:positionV relativeFrom="paragraph">
              <wp:posOffset>7920355</wp:posOffset>
            </wp:positionV>
            <wp:extent cx="1346200" cy="344805"/>
            <wp:effectExtent l="0" t="0" r="6350" b="0"/>
            <wp:wrapNone/>
            <wp:docPr id="11" name="Graphisme 201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sme 201" descr="espace réservé du logo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6200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967AC">
        <w:rPr>
          <w:noProof/>
          <w:lang w:val="en-US" w:eastAsia="zh-CN"/>
        </w:rPr>
        <w:drawing>
          <wp:anchor distT="0" distB="0" distL="114300" distR="114300" simplePos="0" relativeHeight="251661312" behindDoc="0" locked="0" layoutInCell="1" allowOverlap="1" wp14:anchorId="4DD56966" wp14:editId="0F395383">
            <wp:simplePos x="0" y="0"/>
            <wp:positionH relativeFrom="column">
              <wp:posOffset>5597525</wp:posOffset>
            </wp:positionH>
            <wp:positionV relativeFrom="paragraph">
              <wp:posOffset>7793355</wp:posOffset>
            </wp:positionV>
            <wp:extent cx="1106805" cy="528955"/>
            <wp:effectExtent l="0" t="0" r="0" b="4445"/>
            <wp:wrapNone/>
            <wp:docPr id="12" name="Graphisme 201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sme 201" descr="espace réservé du logo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6805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1E663C6" wp14:editId="6E8E7CC4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angle 2" descr="rectangle coloré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F878C8" id="Rectangle 2" o:spid="_x0000_s1026" alt="rectangle coloré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" fillcolor="#34aba2 [3206]" stroked="f" strokeweight="2pt">
                <w10:wrap anchory="page"/>
              </v:rect>
            </w:pict>
          </mc:Fallback>
        </mc:AlternateContent>
      </w:r>
      <w:r w:rsidR="00D077E9">
        <w:rPr>
          <w:lang w:bidi="fr-FR"/>
        </w:rPr>
        <w:br w:type="page"/>
      </w:r>
    </w:p>
    <w:p w14:paraId="07DE0D57" w14:textId="77777777" w:rsidR="00C009D8" w:rsidRDefault="00C009D8" w:rsidP="00C009D8">
      <w:pPr>
        <w:pStyle w:val="Titre1"/>
        <w:rPr>
          <w:lang w:bidi="fr-FR"/>
        </w:rPr>
      </w:pPr>
      <w:bookmarkStart w:id="0" w:name="_Toc150418770"/>
      <w:bookmarkStart w:id="1" w:name="_Toc150423269"/>
      <w:r>
        <w:rPr>
          <w:lang w:bidi="fr-FR"/>
        </w:rPr>
        <w:lastRenderedPageBreak/>
        <w:t>Sommaire</w:t>
      </w:r>
      <w:bookmarkEnd w:id="1"/>
    </w:p>
    <w:p w14:paraId="6CB2866A" w14:textId="77777777" w:rsidR="004432FD" w:rsidRDefault="00C009D8">
      <w:pPr>
        <w:pStyle w:val="TM1"/>
        <w:tabs>
          <w:tab w:val="right" w:pos="10024"/>
        </w:tabs>
        <w:rPr>
          <w:rFonts w:cstheme="minorBidi"/>
          <w:b w:val="0"/>
          <w:bCs w:val="0"/>
          <w:caps w:val="0"/>
          <w:noProof/>
          <w:color w:val="auto"/>
          <w:u w:val="none"/>
          <w:lang w:eastAsia="fr-FR"/>
        </w:rPr>
      </w:pPr>
      <w:r>
        <w:rPr>
          <w:lang w:bidi="fr-FR"/>
        </w:rPr>
        <w:fldChar w:fldCharType="begin"/>
      </w:r>
      <w:r>
        <w:rPr>
          <w:lang w:bidi="fr-FR"/>
        </w:rPr>
        <w:instrText xml:space="preserve"> TOC \o "1-5" \h \z \u </w:instrText>
      </w:r>
      <w:r>
        <w:rPr>
          <w:lang w:bidi="fr-FR"/>
        </w:rPr>
        <w:fldChar w:fldCharType="separate"/>
      </w:r>
      <w:hyperlink w:anchor="_Toc150423269" w:history="1">
        <w:r w:rsidR="004432FD" w:rsidRPr="001A6431">
          <w:rPr>
            <w:rStyle w:val="Lienhypertexte"/>
            <w:noProof/>
            <w:lang w:bidi="fr-FR"/>
          </w:rPr>
          <w:t>Sommaire</w:t>
        </w:r>
        <w:r w:rsidR="004432FD">
          <w:rPr>
            <w:noProof/>
            <w:webHidden/>
          </w:rPr>
          <w:tab/>
        </w:r>
        <w:r w:rsidR="004432FD">
          <w:rPr>
            <w:noProof/>
            <w:webHidden/>
          </w:rPr>
          <w:fldChar w:fldCharType="begin"/>
        </w:r>
        <w:r w:rsidR="004432FD">
          <w:rPr>
            <w:noProof/>
            <w:webHidden/>
          </w:rPr>
          <w:instrText xml:space="preserve"> PAGEREF _Toc150423269 \h </w:instrText>
        </w:r>
        <w:r w:rsidR="004432FD">
          <w:rPr>
            <w:noProof/>
            <w:webHidden/>
          </w:rPr>
        </w:r>
        <w:r w:rsidR="004432FD">
          <w:rPr>
            <w:noProof/>
            <w:webHidden/>
          </w:rPr>
          <w:fldChar w:fldCharType="separate"/>
        </w:r>
        <w:r w:rsidR="004432FD">
          <w:rPr>
            <w:noProof/>
            <w:webHidden/>
          </w:rPr>
          <w:t>2</w:t>
        </w:r>
        <w:r w:rsidR="004432FD">
          <w:rPr>
            <w:noProof/>
            <w:webHidden/>
          </w:rPr>
          <w:fldChar w:fldCharType="end"/>
        </w:r>
      </w:hyperlink>
    </w:p>
    <w:p w14:paraId="17DB791C" w14:textId="77777777" w:rsidR="004432FD" w:rsidRDefault="004432FD">
      <w:pPr>
        <w:pStyle w:val="TM1"/>
        <w:tabs>
          <w:tab w:val="right" w:pos="10024"/>
        </w:tabs>
        <w:rPr>
          <w:rFonts w:cstheme="minorBidi"/>
          <w:b w:val="0"/>
          <w:bCs w:val="0"/>
          <w:caps w:val="0"/>
          <w:noProof/>
          <w:color w:val="auto"/>
          <w:u w:val="none"/>
          <w:lang w:eastAsia="fr-FR"/>
        </w:rPr>
      </w:pPr>
      <w:hyperlink w:anchor="_Toc150423270" w:history="1">
        <w:r w:rsidRPr="001A6431">
          <w:rPr>
            <w:rStyle w:val="Lienhypertexte"/>
            <w:noProof/>
            <w:lang w:bidi="fr-FR"/>
          </w:rPr>
          <w:t>Présentation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_Toc150423270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9C1F087" w14:textId="77777777" w:rsidR="004432FD" w:rsidRDefault="004432FD">
      <w:pPr>
        <w:pStyle w:val="TM2"/>
        <w:tabs>
          <w:tab w:val="right" w:pos="10024"/>
        </w:tabs>
        <w:rPr>
          <w:rFonts w:cstheme="minorBidi"/>
          <w:b w:val="0"/>
          <w:bCs w:val="0"/>
          <w:smallCaps w:val="0"/>
          <w:noProof/>
          <w:color w:val="auto"/>
          <w:lang w:eastAsia="fr-FR"/>
        </w:rPr>
      </w:pPr>
      <w:hyperlink w:anchor="_Toc150423271" w:history="1">
        <w:r w:rsidRPr="001A6431">
          <w:rPr>
            <w:rStyle w:val="Lienhypertexte"/>
            <w:noProof/>
          </w:rPr>
          <w:t>Moi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_Toc150423271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0353E38" w14:textId="77777777" w:rsidR="004432FD" w:rsidRDefault="004432FD">
      <w:pPr>
        <w:pStyle w:val="TM2"/>
        <w:tabs>
          <w:tab w:val="right" w:pos="10024"/>
        </w:tabs>
        <w:rPr>
          <w:rFonts w:cstheme="minorBidi"/>
          <w:b w:val="0"/>
          <w:bCs w:val="0"/>
          <w:smallCaps w:val="0"/>
          <w:noProof/>
          <w:color w:val="auto"/>
          <w:lang w:eastAsia="fr-FR"/>
        </w:rPr>
      </w:pPr>
      <w:hyperlink w:anchor="_Toc150423272" w:history="1">
        <w:r w:rsidRPr="001A6431">
          <w:rPr>
            <w:rStyle w:val="Lienhypertexte"/>
            <w:noProof/>
          </w:rPr>
          <w:t>A l’Usage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_Toc150423272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5A08F49" w14:textId="77777777" w:rsidR="004432FD" w:rsidRDefault="004432FD">
      <w:pPr>
        <w:pStyle w:val="TM2"/>
        <w:tabs>
          <w:tab w:val="right" w:pos="10024"/>
        </w:tabs>
        <w:rPr>
          <w:rFonts w:cstheme="minorBidi"/>
          <w:b w:val="0"/>
          <w:bCs w:val="0"/>
          <w:smallCaps w:val="0"/>
          <w:noProof/>
          <w:color w:val="auto"/>
          <w:lang w:eastAsia="fr-FR"/>
        </w:rPr>
      </w:pPr>
      <w:hyperlink w:anchor="_Toc150423273" w:history="1">
        <w:r w:rsidRPr="001A6431">
          <w:rPr>
            <w:rStyle w:val="Lienhypertexte"/>
            <w:noProof/>
          </w:rPr>
          <w:t>Projet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_Toc150423273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BA5AC0D" w14:textId="77777777" w:rsidR="004432FD" w:rsidRDefault="004432FD">
      <w:pPr>
        <w:pStyle w:val="TM1"/>
        <w:tabs>
          <w:tab w:val="right" w:pos="10024"/>
        </w:tabs>
        <w:rPr>
          <w:rFonts w:cstheme="minorBidi"/>
          <w:b w:val="0"/>
          <w:bCs w:val="0"/>
          <w:caps w:val="0"/>
          <w:noProof/>
          <w:color w:val="auto"/>
          <w:u w:val="none"/>
          <w:lang w:eastAsia="fr-FR"/>
        </w:rPr>
      </w:pPr>
      <w:hyperlink w:anchor="_Toc150423274" w:history="1">
        <w:r w:rsidRPr="001A6431">
          <w:rPr>
            <w:rStyle w:val="Lienhypertexte"/>
            <w:noProof/>
          </w:rPr>
          <w:t>Projet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_Toc150423274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DC65056" w14:textId="77777777" w:rsidR="004432FD" w:rsidRDefault="004432FD">
      <w:pPr>
        <w:pStyle w:val="TM2"/>
        <w:tabs>
          <w:tab w:val="right" w:pos="10024"/>
        </w:tabs>
        <w:rPr>
          <w:rFonts w:cstheme="minorBidi"/>
          <w:b w:val="0"/>
          <w:bCs w:val="0"/>
          <w:smallCaps w:val="0"/>
          <w:noProof/>
          <w:color w:val="auto"/>
          <w:lang w:eastAsia="fr-FR"/>
        </w:rPr>
      </w:pPr>
      <w:hyperlink w:anchor="_Toc150423275" w:history="1">
        <w:r w:rsidRPr="001A6431">
          <w:rPr>
            <w:rStyle w:val="Lienhypertexte"/>
            <w:noProof/>
          </w:rPr>
          <w:t>Introduction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_Toc150423275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C04C896" w14:textId="77777777" w:rsidR="004432FD" w:rsidRDefault="004432FD">
      <w:pPr>
        <w:pStyle w:val="TM3"/>
        <w:tabs>
          <w:tab w:val="right" w:pos="10024"/>
        </w:tabs>
        <w:rPr>
          <w:rFonts w:cstheme="minorBidi"/>
          <w:smallCaps w:val="0"/>
          <w:noProof/>
          <w:color w:val="auto"/>
          <w:lang w:eastAsia="fr-FR"/>
        </w:rPr>
      </w:pPr>
      <w:hyperlink w:anchor="_Toc150423276" w:history="1">
        <w:r w:rsidRPr="001A6431">
          <w:rPr>
            <w:rStyle w:val="Lienhypertexte"/>
            <w:noProof/>
          </w:rPr>
          <w:t>Besoins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_Toc150423276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E8FF80F" w14:textId="77777777" w:rsidR="004432FD" w:rsidRDefault="004432FD">
      <w:pPr>
        <w:pStyle w:val="TM3"/>
        <w:tabs>
          <w:tab w:val="right" w:pos="10024"/>
        </w:tabs>
        <w:rPr>
          <w:rFonts w:cstheme="minorBidi"/>
          <w:smallCaps w:val="0"/>
          <w:noProof/>
          <w:color w:val="auto"/>
          <w:lang w:eastAsia="fr-FR"/>
        </w:rPr>
      </w:pPr>
      <w:hyperlink w:anchor="_Toc150423277" w:history="1">
        <w:r w:rsidRPr="001A6431">
          <w:rPr>
            <w:rStyle w:val="Lienhypertexte"/>
            <w:noProof/>
          </w:rPr>
          <w:t>Stack Imposé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_Toc150423277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42C41ED" w14:textId="77777777" w:rsidR="004432FD" w:rsidRDefault="004432FD">
      <w:pPr>
        <w:pStyle w:val="TM3"/>
        <w:tabs>
          <w:tab w:val="right" w:pos="10024"/>
        </w:tabs>
        <w:rPr>
          <w:rFonts w:cstheme="minorBidi"/>
          <w:smallCaps w:val="0"/>
          <w:noProof/>
          <w:color w:val="auto"/>
          <w:lang w:eastAsia="fr-FR"/>
        </w:rPr>
      </w:pPr>
      <w:hyperlink w:anchor="_Toc150423278" w:history="1">
        <w:r w:rsidRPr="001A6431">
          <w:rPr>
            <w:rStyle w:val="Lienhypertexte"/>
            <w:noProof/>
          </w:rPr>
          <w:t>Odoo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_Toc150423278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0E9D8D8" w14:textId="77777777" w:rsidR="004432FD" w:rsidRDefault="004432FD">
      <w:pPr>
        <w:pStyle w:val="TM2"/>
        <w:tabs>
          <w:tab w:val="right" w:pos="10024"/>
        </w:tabs>
        <w:rPr>
          <w:rFonts w:cstheme="minorBidi"/>
          <w:b w:val="0"/>
          <w:bCs w:val="0"/>
          <w:smallCaps w:val="0"/>
          <w:noProof/>
          <w:color w:val="auto"/>
          <w:lang w:eastAsia="fr-FR"/>
        </w:rPr>
      </w:pPr>
      <w:hyperlink w:anchor="_Toc150423279" w:history="1">
        <w:r w:rsidRPr="001A6431">
          <w:rPr>
            <w:rStyle w:val="Lienhypertexte"/>
            <w:noProof/>
          </w:rPr>
          <w:t>Gestion de Projet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_Toc150423279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630B5B5" w14:textId="77777777" w:rsidR="004432FD" w:rsidRDefault="004432FD">
      <w:pPr>
        <w:pStyle w:val="TM2"/>
        <w:tabs>
          <w:tab w:val="right" w:pos="10024"/>
        </w:tabs>
        <w:rPr>
          <w:rFonts w:cstheme="minorBidi"/>
          <w:b w:val="0"/>
          <w:bCs w:val="0"/>
          <w:smallCaps w:val="0"/>
          <w:noProof/>
          <w:color w:val="auto"/>
          <w:lang w:eastAsia="fr-FR"/>
        </w:rPr>
      </w:pPr>
      <w:hyperlink w:anchor="_Toc150423280" w:history="1">
        <w:r w:rsidRPr="001A6431">
          <w:rPr>
            <w:rStyle w:val="Lienhypertexte"/>
            <w:noProof/>
          </w:rPr>
          <w:t>Apport Théorique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_Toc150423280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5B78F0F" w14:textId="77777777" w:rsidR="004432FD" w:rsidRDefault="004432FD">
      <w:pPr>
        <w:pStyle w:val="TM3"/>
        <w:tabs>
          <w:tab w:val="right" w:pos="10024"/>
        </w:tabs>
        <w:rPr>
          <w:rFonts w:cstheme="minorBidi"/>
          <w:smallCaps w:val="0"/>
          <w:noProof/>
          <w:color w:val="auto"/>
          <w:lang w:eastAsia="fr-FR"/>
        </w:rPr>
      </w:pPr>
      <w:hyperlink w:anchor="_Toc150423281" w:history="1">
        <w:r w:rsidRPr="001A6431">
          <w:rPr>
            <w:rStyle w:val="Lienhypertexte"/>
            <w:noProof/>
          </w:rPr>
          <w:t>Quasar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_Toc150423281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DF81607" w14:textId="77777777" w:rsidR="004432FD" w:rsidRDefault="004432FD">
      <w:pPr>
        <w:pStyle w:val="TM3"/>
        <w:tabs>
          <w:tab w:val="right" w:pos="10024"/>
        </w:tabs>
        <w:rPr>
          <w:rFonts w:cstheme="minorBidi"/>
          <w:smallCaps w:val="0"/>
          <w:noProof/>
          <w:color w:val="auto"/>
          <w:lang w:eastAsia="fr-FR"/>
        </w:rPr>
      </w:pPr>
      <w:hyperlink w:anchor="_Toc150423282" w:history="1">
        <w:r w:rsidRPr="001A6431">
          <w:rPr>
            <w:rStyle w:val="Lienhypertexte"/>
            <w:noProof/>
          </w:rPr>
          <w:t>VueJS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_Toc150423282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171F3BE" w14:textId="77777777" w:rsidR="004432FD" w:rsidRDefault="004432FD">
      <w:pPr>
        <w:pStyle w:val="TM3"/>
        <w:tabs>
          <w:tab w:val="right" w:pos="10024"/>
        </w:tabs>
        <w:rPr>
          <w:rFonts w:cstheme="minorBidi"/>
          <w:smallCaps w:val="0"/>
          <w:noProof/>
          <w:color w:val="auto"/>
          <w:lang w:eastAsia="fr-FR"/>
        </w:rPr>
      </w:pPr>
      <w:hyperlink w:anchor="_Toc150423283" w:history="1">
        <w:r w:rsidRPr="001A6431">
          <w:rPr>
            <w:rStyle w:val="Lienhypertexte"/>
            <w:noProof/>
          </w:rPr>
          <w:t>Odoo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_Toc150423283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BA09AC3" w14:textId="77777777" w:rsidR="004432FD" w:rsidRDefault="004432FD">
      <w:pPr>
        <w:pStyle w:val="TM2"/>
        <w:tabs>
          <w:tab w:val="right" w:pos="10024"/>
        </w:tabs>
        <w:rPr>
          <w:rFonts w:cstheme="minorBidi"/>
          <w:b w:val="0"/>
          <w:bCs w:val="0"/>
          <w:smallCaps w:val="0"/>
          <w:noProof/>
          <w:color w:val="auto"/>
          <w:lang w:eastAsia="fr-FR"/>
        </w:rPr>
      </w:pPr>
      <w:hyperlink w:anchor="_Toc150423284" w:history="1">
        <w:r w:rsidRPr="001A6431">
          <w:rPr>
            <w:rStyle w:val="Lienhypertexte"/>
            <w:noProof/>
          </w:rPr>
          <w:t>Réalisations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_Toc150423284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B5E0367" w14:textId="77777777" w:rsidR="004432FD" w:rsidRDefault="004432FD">
      <w:pPr>
        <w:pStyle w:val="TM3"/>
        <w:tabs>
          <w:tab w:val="right" w:pos="10024"/>
        </w:tabs>
        <w:rPr>
          <w:rFonts w:cstheme="minorBidi"/>
          <w:smallCaps w:val="0"/>
          <w:noProof/>
          <w:color w:val="auto"/>
          <w:lang w:eastAsia="fr-FR"/>
        </w:rPr>
      </w:pPr>
      <w:hyperlink w:anchor="_Toc150423285" w:history="1">
        <w:r w:rsidRPr="001A6431">
          <w:rPr>
            <w:rStyle w:val="Lienhypertexte"/>
            <w:noProof/>
          </w:rPr>
          <w:t>Installation Serveur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_Toc150423285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0B57B16" w14:textId="77777777" w:rsidR="004432FD" w:rsidRDefault="004432FD">
      <w:pPr>
        <w:pStyle w:val="TM3"/>
        <w:tabs>
          <w:tab w:val="right" w:pos="10024"/>
        </w:tabs>
        <w:rPr>
          <w:rFonts w:cstheme="minorBidi"/>
          <w:smallCaps w:val="0"/>
          <w:noProof/>
          <w:color w:val="auto"/>
          <w:lang w:eastAsia="fr-FR"/>
        </w:rPr>
      </w:pPr>
      <w:hyperlink w:anchor="_Toc150423286" w:history="1">
        <w:r w:rsidRPr="001A6431">
          <w:rPr>
            <w:rStyle w:val="Lienhypertexte"/>
            <w:noProof/>
          </w:rPr>
          <w:t>Initialisation Quasar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_Toc150423286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D3FA76D" w14:textId="77777777" w:rsidR="004432FD" w:rsidRDefault="004432FD">
      <w:pPr>
        <w:pStyle w:val="TM3"/>
        <w:tabs>
          <w:tab w:val="right" w:pos="10024"/>
        </w:tabs>
        <w:rPr>
          <w:rFonts w:cstheme="minorBidi"/>
          <w:smallCaps w:val="0"/>
          <w:noProof/>
          <w:color w:val="auto"/>
          <w:lang w:eastAsia="fr-FR"/>
        </w:rPr>
      </w:pPr>
      <w:hyperlink w:anchor="_Toc150423287" w:history="1">
        <w:r w:rsidRPr="001A6431">
          <w:rPr>
            <w:rStyle w:val="Lienhypertexte"/>
            <w:noProof/>
          </w:rPr>
          <w:t>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_Toc150423287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E06CF6C" w14:textId="77777777" w:rsidR="004432FD" w:rsidRDefault="004432FD">
      <w:pPr>
        <w:pStyle w:val="TM3"/>
        <w:tabs>
          <w:tab w:val="right" w:pos="10024"/>
        </w:tabs>
        <w:rPr>
          <w:rFonts w:cstheme="minorBidi"/>
          <w:smallCaps w:val="0"/>
          <w:noProof/>
          <w:color w:val="auto"/>
          <w:lang w:eastAsia="fr-FR"/>
        </w:rPr>
      </w:pPr>
      <w:hyperlink w:anchor="_Toc150423288" w:history="1">
        <w:r w:rsidRPr="001A6431">
          <w:rPr>
            <w:rStyle w:val="Lienhypertexte"/>
            <w:noProof/>
          </w:rPr>
          <w:t>Contact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_Toc150423288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6503F5F" w14:textId="77777777" w:rsidR="004432FD" w:rsidRDefault="004432FD">
      <w:pPr>
        <w:pStyle w:val="TM1"/>
        <w:tabs>
          <w:tab w:val="right" w:pos="10024"/>
        </w:tabs>
        <w:rPr>
          <w:rFonts w:cstheme="minorBidi"/>
          <w:b w:val="0"/>
          <w:bCs w:val="0"/>
          <w:caps w:val="0"/>
          <w:noProof/>
          <w:color w:val="auto"/>
          <w:u w:val="none"/>
          <w:lang w:eastAsia="fr-FR"/>
        </w:rPr>
      </w:pPr>
      <w:hyperlink w:anchor="_Toc150423289" w:history="1">
        <w:r w:rsidRPr="001A6431">
          <w:rPr>
            <w:rStyle w:val="Lienhypertexte"/>
            <w:noProof/>
          </w:rPr>
          <w:t>Démo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_Toc150423289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F9BF0E2" w14:textId="77777777" w:rsidR="004432FD" w:rsidRDefault="004432FD">
      <w:pPr>
        <w:pStyle w:val="TM2"/>
        <w:tabs>
          <w:tab w:val="right" w:pos="10024"/>
        </w:tabs>
        <w:rPr>
          <w:rFonts w:cstheme="minorBidi"/>
          <w:b w:val="0"/>
          <w:bCs w:val="0"/>
          <w:smallCaps w:val="0"/>
          <w:noProof/>
          <w:color w:val="auto"/>
          <w:lang w:eastAsia="fr-FR"/>
        </w:rPr>
      </w:pPr>
      <w:hyperlink w:anchor="_Toc150423290" w:history="1">
        <w:r w:rsidRPr="001A6431">
          <w:rPr>
            <w:rStyle w:val="Lienhypertexte"/>
            <w:noProof/>
          </w:rPr>
          <w:t>Base Odoo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_Toc150423290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C74F1FA" w14:textId="77777777" w:rsidR="004432FD" w:rsidRDefault="004432FD">
      <w:pPr>
        <w:pStyle w:val="TM2"/>
        <w:tabs>
          <w:tab w:val="right" w:pos="10024"/>
        </w:tabs>
        <w:rPr>
          <w:rFonts w:cstheme="minorBidi"/>
          <w:b w:val="0"/>
          <w:bCs w:val="0"/>
          <w:smallCaps w:val="0"/>
          <w:noProof/>
          <w:color w:val="auto"/>
          <w:lang w:eastAsia="fr-FR"/>
        </w:rPr>
      </w:pPr>
      <w:hyperlink w:anchor="_Toc150423291" w:history="1">
        <w:r w:rsidRPr="001A6431">
          <w:rPr>
            <w:rStyle w:val="Lienhypertexte"/>
            <w:noProof/>
          </w:rPr>
          <w:t>Application Mobile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_Toc150423291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D7408E5" w14:textId="77777777" w:rsidR="004432FD" w:rsidRDefault="004432FD">
      <w:pPr>
        <w:pStyle w:val="TM1"/>
        <w:tabs>
          <w:tab w:val="right" w:pos="10024"/>
        </w:tabs>
        <w:rPr>
          <w:rFonts w:cstheme="minorBidi"/>
          <w:b w:val="0"/>
          <w:bCs w:val="0"/>
          <w:caps w:val="0"/>
          <w:noProof/>
          <w:color w:val="auto"/>
          <w:u w:val="none"/>
          <w:lang w:eastAsia="fr-FR"/>
        </w:rPr>
      </w:pPr>
      <w:hyperlink w:anchor="_Toc150423292" w:history="1">
        <w:r w:rsidRPr="001A6431">
          <w:rPr>
            <w:rStyle w:val="Lienhypertexte"/>
            <w:noProof/>
          </w:rPr>
          <w:t>Sécurité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_Toc150423292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7860372" w14:textId="77777777" w:rsidR="004432FD" w:rsidRDefault="004432FD">
      <w:pPr>
        <w:pStyle w:val="TM1"/>
        <w:tabs>
          <w:tab w:val="right" w:pos="10024"/>
        </w:tabs>
        <w:rPr>
          <w:rFonts w:cstheme="minorBidi"/>
          <w:b w:val="0"/>
          <w:bCs w:val="0"/>
          <w:caps w:val="0"/>
          <w:noProof/>
          <w:color w:val="auto"/>
          <w:u w:val="none"/>
          <w:lang w:eastAsia="fr-FR"/>
        </w:rPr>
      </w:pPr>
      <w:hyperlink w:anchor="_Toc150423293" w:history="1">
        <w:r w:rsidRPr="001A6431">
          <w:rPr>
            <w:rStyle w:val="Lienhypertexte"/>
            <w:noProof/>
          </w:rPr>
          <w:t>Pour aller plus loin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_Toc150423293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B3F067A" w14:textId="77777777" w:rsidR="004432FD" w:rsidRDefault="004432FD">
      <w:pPr>
        <w:pStyle w:val="TM1"/>
        <w:tabs>
          <w:tab w:val="right" w:pos="10024"/>
        </w:tabs>
        <w:rPr>
          <w:rFonts w:cstheme="minorBidi"/>
          <w:b w:val="0"/>
          <w:bCs w:val="0"/>
          <w:caps w:val="0"/>
          <w:noProof/>
          <w:color w:val="auto"/>
          <w:u w:val="none"/>
          <w:lang w:eastAsia="fr-FR"/>
        </w:rPr>
      </w:pPr>
      <w:hyperlink w:anchor="_Toc150423294" w:history="1">
        <w:r w:rsidRPr="001A6431">
          <w:rPr>
            <w:rStyle w:val="Lienhypertexte"/>
            <w:noProof/>
          </w:rPr>
          <w:t>Remerciements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_Toc150423294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BE85CE6" w14:textId="77777777" w:rsidR="00C009D8" w:rsidRDefault="00C009D8">
      <w:pPr>
        <w:spacing w:after="200"/>
        <w:rPr>
          <w:rFonts w:asciiTheme="majorHAnsi" w:eastAsiaTheme="majorEastAsia" w:hAnsiTheme="majorHAnsi" w:cstheme="majorBidi"/>
          <w:color w:val="061F57" w:themeColor="text2" w:themeShade="BF"/>
          <w:kern w:val="28"/>
          <w:sz w:val="52"/>
          <w:szCs w:val="32"/>
          <w:lang w:bidi="fr-FR"/>
        </w:rPr>
      </w:pPr>
      <w:r>
        <w:rPr>
          <w:lang w:bidi="fr-FR"/>
        </w:rPr>
        <w:fldChar w:fldCharType="end"/>
      </w:r>
      <w:r>
        <w:rPr>
          <w:lang w:bidi="fr-FR"/>
        </w:rPr>
        <w:br w:type="page"/>
      </w:r>
    </w:p>
    <w:tbl>
      <w:tblPr>
        <w:tblW w:w="9999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99"/>
      </w:tblGrid>
      <w:tr w:rsidR="00D077E9" w14:paraId="779344DD" w14:textId="77777777" w:rsidTr="00DF027C">
        <w:trPr>
          <w:trHeight w:val="3546"/>
        </w:trPr>
        <w:tc>
          <w:tcPr>
            <w:tcW w:w="9999" w:type="dxa"/>
          </w:tcPr>
          <w:p w14:paraId="2C40B095" w14:textId="77777777" w:rsidR="0098191F" w:rsidRDefault="00C009D8" w:rsidP="0098191F">
            <w:pPr>
              <w:pStyle w:val="Titre1"/>
              <w:rPr>
                <w:lang w:bidi="fr-FR"/>
              </w:rPr>
            </w:pPr>
            <w:bookmarkStart w:id="2" w:name="_Toc150423270"/>
            <w:bookmarkEnd w:id="0"/>
            <w:r>
              <w:rPr>
                <w:lang w:bidi="fr-FR"/>
              </w:rPr>
              <w:lastRenderedPageBreak/>
              <w:t>Présentation</w:t>
            </w:r>
            <w:bookmarkStart w:id="3" w:name="_Toc150418772"/>
            <w:bookmarkEnd w:id="2"/>
          </w:p>
          <w:bookmarkStart w:id="4" w:name="_Toc150423271" w:displacedByCustomXml="next"/>
          <w:sdt>
            <w:sdtPr>
              <w:id w:val="1660650702"/>
              <w:placeholder>
                <w:docPart w:val="1C86DA4FB8D84501A90E0599C3B78FA1"/>
              </w:placeholder>
              <w15:appearance w15:val="hidden"/>
            </w:sdtPr>
            <w:sdtEndPr>
              <w:rPr>
                <w:rFonts w:eastAsiaTheme="minorEastAsia" w:cstheme="minorBidi"/>
                <w:b/>
                <w:sz w:val="28"/>
                <w:szCs w:val="22"/>
              </w:rPr>
            </w:sdtEndPr>
            <w:sdtContent>
              <w:p w14:paraId="48C3137A" w14:textId="77777777" w:rsidR="00C009D8" w:rsidRDefault="00C009D8" w:rsidP="00DF027C">
                <w:pPr>
                  <w:pStyle w:val="Titre2"/>
                </w:pPr>
                <w:r>
                  <w:t>Moi</w:t>
                </w:r>
                <w:bookmarkEnd w:id="4"/>
              </w:p>
              <w:p w14:paraId="7ECF16DE" w14:textId="77777777" w:rsidR="0098191F" w:rsidRPr="0098191F" w:rsidRDefault="0098191F" w:rsidP="0098191F"/>
              <w:p w14:paraId="69AD43E6" w14:textId="77777777" w:rsidR="00C009D8" w:rsidRDefault="00C009D8" w:rsidP="00C009D8">
                <w:pPr>
                  <w:pStyle w:val="Titre2"/>
                </w:pPr>
                <w:bookmarkStart w:id="5" w:name="_Toc150423272"/>
                <w:r>
                  <w:t>A l’</w:t>
                </w:r>
                <w:r w:rsidR="00FD3A31">
                  <w:t>u</w:t>
                </w:r>
                <w:r>
                  <w:t>sage</w:t>
                </w:r>
                <w:bookmarkEnd w:id="5"/>
              </w:p>
              <w:p w14:paraId="3712B522" w14:textId="77777777" w:rsidR="0098191F" w:rsidRDefault="00FD3A31" w:rsidP="000C6617">
                <w:pPr>
                  <w:pStyle w:val="Contenu"/>
                  <w:jc w:val="right"/>
                </w:pPr>
                <w:r>
                  <w:rPr>
                    <w:noProof/>
                  </w:rPr>
                  <mc:AlternateContent>
                    <mc:Choice Requires="wps">
                      <w:drawing>
                        <wp:anchor distT="45720" distB="45720" distL="114300" distR="114300" simplePos="0" relativeHeight="251665408" behindDoc="0" locked="0" layoutInCell="1" allowOverlap="1" wp14:anchorId="254F6E9F" wp14:editId="7353A120">
                          <wp:simplePos x="0" y="0"/>
                          <wp:positionH relativeFrom="column">
                            <wp:posOffset>9525</wp:posOffset>
                          </wp:positionH>
                          <wp:positionV relativeFrom="paragraph">
                            <wp:posOffset>313055</wp:posOffset>
                          </wp:positionV>
                          <wp:extent cx="2585085" cy="1404620"/>
                          <wp:effectExtent l="0" t="0" r="24765" b="25400"/>
                          <wp:wrapSquare wrapText="bothSides"/>
                          <wp:docPr id="217" name="Zone de texte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2585085" cy="140462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8C87A66" w14:textId="77777777" w:rsidR="00FD3A31" w:rsidRDefault="00FD3A31" w:rsidP="00FD3A31">
                                      <w:pPr>
                                        <w:pStyle w:val="Contenu"/>
                                        <w:jc w:val="right"/>
                                      </w:pPr>
                                      <w:r>
                                        <w:t xml:space="preserve">Nicolas </w:t>
                                      </w:r>
                                      <w:r>
                                        <w:t>s’occupe</w:t>
                                      </w:r>
                                      <w:r>
                                        <w:t xml:space="preserve"> de la technique, avec ses 25 ans d’expérience il a une renommée internationale sur Odoo</w:t>
                                      </w:r>
                                      <w:r>
                                        <w:t>.</w:t>
                                      </w:r>
                                      <w:r>
                                        <w:t xml:space="preserve">  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sp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20000</wp14:pctHeight>
                          </wp14:sizeRelV>
                        </wp:anchor>
                      </w:drawing>
                    </mc:Choice>
                    <mc:Fallback>
                      <w:pict>
                        <v:shape w14:anchorId="254F6E9F" id="Zone de texte 2" o:spid="_x0000_s1028" type="#_x0000_t202" style="position:absolute;left:0;text-align:left;margin-left:.75pt;margin-top:24.65pt;width:203.5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" strokecolor="white [3212]">
                          <v:textbox style="mso-fit-shape-to-text:t">
                            <w:txbxContent>
                              <w:p w14:paraId="68C87A66" w14:textId="77777777" w:rsidR="00FD3A31" w:rsidRDefault="00FD3A31" w:rsidP="00FD3A31">
                                <w:pPr>
                                  <w:pStyle w:val="Contenu"/>
                                  <w:jc w:val="right"/>
                                </w:pPr>
                                <w:r>
                                  <w:t xml:space="preserve">Nicolas </w:t>
                                </w:r>
                                <w:r>
                                  <w:t>s’occupe</w:t>
                                </w:r>
                                <w:r>
                                  <w:t xml:space="preserve"> de la technique, avec ses 25 ans d’expérience il a une renommée internationale sur Odoo</w:t>
                                </w:r>
                                <w:r>
                                  <w:t>.</w:t>
                                </w:r>
                                <w:r>
                                  <w:t xml:space="preserve">  </w:t>
                                </w: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  <w:r w:rsidR="000C6617">
                  <w:t xml:space="preserve"> </w:t>
                </w:r>
                <w:r w:rsidR="000C6617" w:rsidRPr="000C6617">
                  <w:drawing>
                    <wp:inline distT="0" distB="0" distL="0" distR="0" wp14:anchorId="6A5940E2" wp14:editId="7D1B0C78">
                      <wp:extent cx="3590290" cy="1313529"/>
                      <wp:effectExtent l="0" t="0" r="0" b="1270"/>
                      <wp:docPr id="14" name="Image 1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670630" cy="1342922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14:paraId="63BBA660" w14:textId="77777777" w:rsidR="00FD3A31" w:rsidRDefault="00FD3A31" w:rsidP="0098191F"/>
              <w:p w14:paraId="30EAA697" w14:textId="77777777" w:rsidR="00FD3A31" w:rsidRDefault="00FD3A31" w:rsidP="0098191F"/>
              <w:p w14:paraId="3505B00B" w14:textId="77777777" w:rsidR="000C6617" w:rsidRDefault="00A51F53" w:rsidP="0098191F">
                <w:r>
                  <w:rPr>
                    <w:noProof/>
                  </w:rPr>
                  <mc:AlternateContent>
                    <mc:Choice Requires="wps">
                      <w:drawing>
                        <wp:anchor distT="45720" distB="45720" distL="114300" distR="114300" simplePos="0" relativeHeight="251667456" behindDoc="0" locked="0" layoutInCell="1" allowOverlap="1" wp14:anchorId="08B932DE" wp14:editId="43E1348E">
                          <wp:simplePos x="0" y="0"/>
                          <wp:positionH relativeFrom="column">
                            <wp:posOffset>3678555</wp:posOffset>
                          </wp:positionH>
                          <wp:positionV relativeFrom="paragraph">
                            <wp:posOffset>10160</wp:posOffset>
                          </wp:positionV>
                          <wp:extent cx="2655570" cy="1317625"/>
                          <wp:effectExtent l="0" t="0" r="11430" b="15875"/>
                          <wp:wrapSquare wrapText="bothSides"/>
                          <wp:docPr id="16" name="Zone de texte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2655570" cy="131762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09F5355" w14:textId="77777777" w:rsidR="00FD3A31" w:rsidRDefault="00FD3A31" w:rsidP="00FD3A31">
                                      <w:pPr>
                                        <w:pStyle w:val="Contenu"/>
                                      </w:pPr>
                                      <w:r>
                                        <w:t xml:space="preserve">Christine s’occupe du </w:t>
                                      </w:r>
                                      <w:r w:rsidR="00A51F53">
                                        <w:t>côté</w:t>
                                      </w:r>
                                      <w:r>
                                        <w:t xml:space="preserve"> humain, ses compétences de psychanalyste lui permettent d’analyser la pratique et de déterminer les besoins.</w:t>
                                      </w:r>
                                      <w:r>
                                        <w:t xml:space="preserve">  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08B932DE" id="_x0000_s1029" type="#_x0000_t202" style="position:absolute;margin-left:289.65pt;margin-top:.8pt;width:209.1pt;height:103.7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" strokecolor="white [3212]">
                          <v:textbox>
                            <w:txbxContent>
                              <w:p w14:paraId="709F5355" w14:textId="77777777" w:rsidR="00FD3A31" w:rsidRDefault="00FD3A31" w:rsidP="00FD3A31">
                                <w:pPr>
                                  <w:pStyle w:val="Contenu"/>
                                </w:pPr>
                                <w:r>
                                  <w:t xml:space="preserve">Christine s’occupe du </w:t>
                                </w:r>
                                <w:r w:rsidR="00A51F53">
                                  <w:t>côté</w:t>
                                </w:r>
                                <w:r>
                                  <w:t xml:space="preserve"> humain, ses compétences de psychanalyste lui permettent d’analyser la pratique et de déterminer les besoins.</w:t>
                                </w:r>
                                <w:r>
                                  <w:t xml:space="preserve">  </w:t>
                                </w: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  <w:r w:rsidR="000C6617" w:rsidRPr="000C6617">
                  <w:drawing>
                    <wp:inline distT="0" distB="0" distL="0" distR="0" wp14:anchorId="43FD5BC7" wp14:editId="69B6B49C">
                      <wp:extent cx="3538847" cy="1299845"/>
                      <wp:effectExtent l="0" t="0" r="5080" b="0"/>
                      <wp:docPr id="15" name="Image 1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1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543967" cy="1301726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14:paraId="363F70E3" w14:textId="77777777" w:rsidR="000C6617" w:rsidRDefault="000C6617" w:rsidP="0098191F"/>
              <w:p w14:paraId="3ADA749B" w14:textId="77777777" w:rsidR="000C6617" w:rsidRDefault="000C6617" w:rsidP="000C6617">
                <w:pPr>
                  <w:pStyle w:val="Contenu"/>
                </w:pPr>
                <w:r>
                  <w:t>Ensemble ils</w:t>
                </w:r>
                <w:r w:rsidR="00FD3A31">
                  <w:t xml:space="preserve"> forment A</w:t>
                </w:r>
                <w:r w:rsidR="00567920">
                  <w:t xml:space="preserve"> </w:t>
                </w:r>
                <w:r w:rsidR="00FD3A31">
                  <w:t>l’usage, une entreprise qui</w:t>
                </w:r>
                <w:r>
                  <w:t xml:space="preserve"> accompagne des associations, des collectivités ou des entreprises dans</w:t>
                </w:r>
                <w:r w:rsidR="004432FD">
                  <w:t xml:space="preserve"> </w:t>
                </w:r>
                <w:r w:rsidR="004E3B0A">
                  <w:t>leurs besoins numériques</w:t>
                </w:r>
                <w:r w:rsidR="004432FD">
                  <w:t xml:space="preserve"> </w:t>
                </w:r>
                <w:r w:rsidR="00FD3A31">
                  <w:t>et dans</w:t>
                </w:r>
                <w:r w:rsidR="007F579E">
                  <w:t xml:space="preserve"> leur transition vers un </w:t>
                </w:r>
                <w:r w:rsidR="00FD3A31">
                  <w:t>environnement</w:t>
                </w:r>
                <w:r w:rsidR="007F579E">
                  <w:t xml:space="preserve"> </w:t>
                </w:r>
                <w:r w:rsidR="00FD3A31">
                  <w:t xml:space="preserve">éthique et adapté </w:t>
                </w:r>
                <w:r w:rsidR="00567920">
                  <w:t>à</w:t>
                </w:r>
                <w:r w:rsidR="00FD3A31">
                  <w:t xml:space="preserve"> leurs usages.</w:t>
                </w:r>
              </w:p>
              <w:p w14:paraId="69B8245D" w14:textId="77777777" w:rsidR="00FD3A31" w:rsidRPr="0098191F" w:rsidRDefault="00FD3A31" w:rsidP="000C6617">
                <w:pPr>
                  <w:pStyle w:val="Contenu"/>
                </w:pPr>
              </w:p>
              <w:p w14:paraId="5857FD9E" w14:textId="77777777" w:rsidR="00C009D8" w:rsidRDefault="00C009D8" w:rsidP="00C009D8">
                <w:pPr>
                  <w:pStyle w:val="Titre2"/>
                </w:pPr>
                <w:bookmarkStart w:id="6" w:name="_Toc150423273"/>
                <w:r>
                  <w:t>Projet</w:t>
                </w:r>
                <w:bookmarkEnd w:id="6"/>
              </w:p>
              <w:p w14:paraId="42A97D93" w14:textId="77777777" w:rsidR="000C6617" w:rsidRDefault="00FD3A31" w:rsidP="00FD3A31">
                <w:pPr>
                  <w:pStyle w:val="Contenu"/>
                </w:pPr>
                <w:r>
                  <w:t xml:space="preserve">Pour ce dossier, j’ai </w:t>
                </w:r>
                <w:r w:rsidR="00567920">
                  <w:t>choisi</w:t>
                </w:r>
                <w:r>
                  <w:t xml:space="preserve"> de présenter le projet que j’ai réaliser </w:t>
                </w:r>
                <w:r w:rsidR="00567920">
                  <w:t xml:space="preserve">au cours de mon stage dans l’entreprise A l’usage, car il reflète un projet réaliser dans des conditions professionnelles avec de réelle contrainte technique. </w:t>
                </w:r>
              </w:p>
              <w:p w14:paraId="7B434ECF" w14:textId="77777777" w:rsidR="00567920" w:rsidRDefault="00567920" w:rsidP="00FD3A31">
                <w:pPr>
                  <w:pStyle w:val="Contenu"/>
                </w:pPr>
                <w:r>
                  <w:t xml:space="preserve">Il couvre les compétences suivantes : </w:t>
                </w:r>
              </w:p>
              <w:p w14:paraId="6033564E" w14:textId="77777777" w:rsidR="00567920" w:rsidRDefault="00567920" w:rsidP="00567920">
                <w:pPr>
                  <w:pStyle w:val="Contenu"/>
                  <w:numPr>
                    <w:ilvl w:val="0"/>
                    <w:numId w:val="1"/>
                  </w:numPr>
                </w:pPr>
                <w:r>
                  <w:t>2 – Réaliser une interface utilisateur web statique et adaptable</w:t>
                </w:r>
              </w:p>
              <w:p w14:paraId="2C82D8F6" w14:textId="77777777" w:rsidR="00567920" w:rsidRDefault="00567920" w:rsidP="00567920">
                <w:pPr>
                  <w:pStyle w:val="Contenu"/>
                  <w:numPr>
                    <w:ilvl w:val="0"/>
                    <w:numId w:val="1"/>
                  </w:numPr>
                </w:pPr>
                <w:r>
                  <w:t>3 – Développer une interface utilisateur dynamique</w:t>
                </w:r>
              </w:p>
              <w:p w14:paraId="32CA1B0D" w14:textId="77777777" w:rsidR="00567920" w:rsidRDefault="00567920" w:rsidP="00567920">
                <w:pPr>
                  <w:pStyle w:val="Contenu"/>
                  <w:numPr>
                    <w:ilvl w:val="0"/>
                    <w:numId w:val="1"/>
                  </w:numPr>
                </w:pPr>
                <w:r>
                  <w:t>6 – Développer les composant d’</w:t>
                </w:r>
                <w:r w:rsidR="00A51F53">
                  <w:t>accès</w:t>
                </w:r>
                <w:r>
                  <w:t xml:space="preserve"> aux données</w:t>
                </w:r>
              </w:p>
              <w:p w14:paraId="0E7C98B8" w14:textId="77777777" w:rsidR="00567920" w:rsidRDefault="00567920" w:rsidP="00567920">
                <w:pPr>
                  <w:pStyle w:val="Contenu"/>
                  <w:numPr>
                    <w:ilvl w:val="0"/>
                    <w:numId w:val="1"/>
                  </w:numPr>
                </w:pPr>
                <w:r>
                  <w:lastRenderedPageBreak/>
                  <w:t>8 – Elaborer et mettre en œuvre des composants dans une applications de gestion de contenu ou e-</w:t>
                </w:r>
                <w:commentRangeStart w:id="7"/>
                <w:r>
                  <w:t>commerce</w:t>
                </w:r>
                <w:commentRangeEnd w:id="7"/>
                <w:r>
                  <w:rPr>
                    <w:rStyle w:val="Marquedecommentaire"/>
                    <w:b/>
                  </w:rPr>
                  <w:commentReference w:id="7"/>
                </w:r>
              </w:p>
              <w:p w14:paraId="5CFB79E6" w14:textId="77777777" w:rsidR="00567920" w:rsidRDefault="00567920" w:rsidP="00567920">
                <w:pPr>
                  <w:pStyle w:val="Contenu"/>
                </w:pPr>
              </w:p>
              <w:p w14:paraId="36804918" w14:textId="77777777" w:rsidR="00567920" w:rsidRDefault="00567920" w:rsidP="00567920">
                <w:pPr>
                  <w:pStyle w:val="Contenu"/>
                </w:pPr>
                <w:r>
                  <w:t>Les autres compétences ont été traitées dans le Dossier Professionnel.</w:t>
                </w:r>
              </w:p>
              <w:p w14:paraId="7280DDB4" w14:textId="77777777" w:rsidR="00567920" w:rsidRDefault="00567920" w:rsidP="00567920">
                <w:pPr>
                  <w:pStyle w:val="Contenu"/>
                </w:pPr>
              </w:p>
              <w:p w14:paraId="54C6473D" w14:textId="77777777" w:rsidR="00567920" w:rsidRDefault="00567920" w:rsidP="00567920">
                <w:pPr>
                  <w:pStyle w:val="Contenu"/>
                </w:pPr>
              </w:p>
              <w:p w14:paraId="55A7CAF2" w14:textId="77777777" w:rsidR="00C009D8" w:rsidRDefault="00C009D8" w:rsidP="00C009D8">
                <w:pPr>
                  <w:pStyle w:val="Titre1"/>
                </w:pPr>
                <w:bookmarkStart w:id="8" w:name="_Toc150423274"/>
                <w:r>
                  <w:t>Projet</w:t>
                </w:r>
                <w:bookmarkStart w:id="9" w:name="_GoBack"/>
                <w:bookmarkEnd w:id="8"/>
                <w:bookmarkEnd w:id="9"/>
              </w:p>
              <w:p w14:paraId="21219350" w14:textId="77777777" w:rsidR="00C009D8" w:rsidRDefault="00C009D8" w:rsidP="00C009D8">
                <w:pPr>
                  <w:pStyle w:val="Titre2"/>
                </w:pPr>
                <w:bookmarkStart w:id="10" w:name="_Toc150423275"/>
                <w:r>
                  <w:t>Introduction</w:t>
                </w:r>
                <w:bookmarkEnd w:id="10"/>
              </w:p>
              <w:p w14:paraId="201D1F09" w14:textId="77777777" w:rsidR="00C33620" w:rsidRDefault="00C009D8" w:rsidP="00C33620">
                <w:pPr>
                  <w:pStyle w:val="Titre3"/>
                </w:pPr>
                <w:bookmarkStart w:id="11" w:name="_Toc150423276"/>
                <w:r w:rsidRPr="00C009D8">
                  <w:t>Besoins</w:t>
                </w:r>
                <w:bookmarkEnd w:id="11"/>
              </w:p>
              <w:p w14:paraId="183C4DE0" w14:textId="77777777" w:rsidR="00915242" w:rsidRPr="00915242" w:rsidRDefault="00915242" w:rsidP="00915242"/>
              <w:p w14:paraId="5C84474A" w14:textId="77777777" w:rsidR="00C009D8" w:rsidRDefault="00C009D8" w:rsidP="00C009D8">
                <w:pPr>
                  <w:pStyle w:val="Titre3"/>
                </w:pPr>
                <w:bookmarkStart w:id="12" w:name="_Toc150423277"/>
                <w:r>
                  <w:lastRenderedPageBreak/>
                  <w:t>Stack Imposé</w:t>
                </w:r>
                <w:bookmarkEnd w:id="12"/>
              </w:p>
              <w:p w14:paraId="59AFD592" w14:textId="77777777" w:rsidR="00C009D8" w:rsidRDefault="00C009D8" w:rsidP="00C009D8">
                <w:pPr>
                  <w:pStyle w:val="Titre3"/>
                </w:pPr>
                <w:bookmarkStart w:id="13" w:name="_Toc150423278"/>
                <w:r>
                  <w:t>Odoo</w:t>
                </w:r>
                <w:bookmarkEnd w:id="13"/>
              </w:p>
              <w:p w14:paraId="49A12D43" w14:textId="77777777" w:rsidR="00AF3D45" w:rsidRDefault="00AF3D45" w:rsidP="0098191F">
                <w:pPr>
                  <w:pStyle w:val="Titre2"/>
                </w:pPr>
                <w:bookmarkStart w:id="14" w:name="_Toc150423279"/>
                <w:r>
                  <w:t>Gestion de Projet</w:t>
                </w:r>
                <w:bookmarkEnd w:id="14"/>
              </w:p>
              <w:p w14:paraId="47523A68" w14:textId="77777777" w:rsidR="00AF3D45" w:rsidRPr="00E32DF3" w:rsidRDefault="00AF3D45" w:rsidP="0098191F">
                <w:pPr>
                  <w:pStyle w:val="Titre2"/>
                </w:pPr>
                <w:bookmarkStart w:id="15" w:name="_Toc150423280"/>
                <w:r>
                  <w:t>Apport Théorique</w:t>
                </w:r>
                <w:bookmarkEnd w:id="15"/>
              </w:p>
              <w:p w14:paraId="3897842B" w14:textId="77777777" w:rsidR="00AF3D45" w:rsidRDefault="00AF3D45" w:rsidP="0098191F">
                <w:pPr>
                  <w:pStyle w:val="Titre3"/>
                </w:pPr>
                <w:bookmarkStart w:id="16" w:name="_Toc150423281"/>
                <w:r>
                  <w:t>Quasar</w:t>
                </w:r>
                <w:bookmarkEnd w:id="16"/>
              </w:p>
              <w:p w14:paraId="27B63E0A" w14:textId="77777777" w:rsidR="00AF3D45" w:rsidRDefault="00AF3D45" w:rsidP="0098191F">
                <w:pPr>
                  <w:pStyle w:val="Titre3"/>
                </w:pPr>
                <w:bookmarkStart w:id="17" w:name="_Toc150423282"/>
                <w:proofErr w:type="spellStart"/>
                <w:r>
                  <w:t>VueJS</w:t>
                </w:r>
                <w:bookmarkEnd w:id="17"/>
                <w:proofErr w:type="spellEnd"/>
              </w:p>
              <w:p w14:paraId="1576C600" w14:textId="77777777" w:rsidR="00AF3D45" w:rsidRPr="00AF3D45" w:rsidRDefault="00AF3D45" w:rsidP="0098191F">
                <w:pPr>
                  <w:pStyle w:val="Titre3"/>
                </w:pPr>
                <w:bookmarkStart w:id="18" w:name="_Toc150423283"/>
                <w:r>
                  <w:t>Odoo</w:t>
                </w:r>
                <w:bookmarkEnd w:id="18"/>
              </w:p>
              <w:p w14:paraId="0896A29A" w14:textId="77777777" w:rsidR="00E32DF3" w:rsidRDefault="00E32DF3" w:rsidP="00E32DF3">
                <w:pPr>
                  <w:pStyle w:val="Titre2"/>
                </w:pPr>
                <w:bookmarkStart w:id="19" w:name="_Toc150423284"/>
                <w:r>
                  <w:t>Réalisations</w:t>
                </w:r>
                <w:bookmarkEnd w:id="19"/>
              </w:p>
              <w:p w14:paraId="15E8B50E" w14:textId="77777777" w:rsidR="0098191F" w:rsidRDefault="0098191F" w:rsidP="00E32DF3">
                <w:pPr>
                  <w:pStyle w:val="Titre3"/>
                </w:pPr>
                <w:bookmarkStart w:id="20" w:name="_Toc150423285"/>
                <w:r>
                  <w:t>Installation Serveur</w:t>
                </w:r>
                <w:bookmarkEnd w:id="20"/>
              </w:p>
              <w:p w14:paraId="1B769C07" w14:textId="77777777" w:rsidR="0098191F" w:rsidRPr="0098191F" w:rsidRDefault="0098191F" w:rsidP="0098191F">
                <w:pPr>
                  <w:pStyle w:val="Titre3"/>
                </w:pPr>
                <w:bookmarkStart w:id="21" w:name="_Toc150423286"/>
                <w:r>
                  <w:t>Initialisation Quasar</w:t>
                </w:r>
                <w:bookmarkEnd w:id="21"/>
              </w:p>
              <w:p w14:paraId="304C6607" w14:textId="77777777" w:rsidR="00E32DF3" w:rsidRDefault="00E32DF3" w:rsidP="00E32DF3">
                <w:pPr>
                  <w:pStyle w:val="Titre3"/>
                </w:pPr>
                <w:bookmarkStart w:id="22" w:name="_Toc150423287"/>
                <w:r>
                  <w:t>Login</w:t>
                </w:r>
                <w:bookmarkEnd w:id="22"/>
              </w:p>
              <w:p w14:paraId="7DF2D7D5" w14:textId="77777777" w:rsidR="00E32DF3" w:rsidRDefault="00E32DF3" w:rsidP="00E32DF3">
                <w:pPr>
                  <w:pStyle w:val="Titre3"/>
                </w:pPr>
                <w:bookmarkStart w:id="23" w:name="_Toc150423288"/>
                <w:r>
                  <w:t>Contact</w:t>
                </w:r>
                <w:bookmarkEnd w:id="23"/>
              </w:p>
              <w:p w14:paraId="684EF68B" w14:textId="77777777" w:rsidR="00E32DF3" w:rsidRDefault="00E32DF3" w:rsidP="00E32DF3">
                <w:pPr>
                  <w:pStyle w:val="Titre1"/>
                </w:pPr>
                <w:bookmarkStart w:id="24" w:name="_Toc150423289"/>
                <w:r>
                  <w:t>Démo</w:t>
                </w:r>
                <w:bookmarkEnd w:id="24"/>
              </w:p>
              <w:p w14:paraId="38552F8D" w14:textId="77777777" w:rsidR="00E32DF3" w:rsidRDefault="00E32DF3" w:rsidP="00E32DF3">
                <w:pPr>
                  <w:pStyle w:val="Titre2"/>
                </w:pPr>
                <w:bookmarkStart w:id="25" w:name="_Toc150423290"/>
                <w:r>
                  <w:t>Base Odoo</w:t>
                </w:r>
                <w:bookmarkEnd w:id="25"/>
              </w:p>
              <w:p w14:paraId="370E1422" w14:textId="77777777" w:rsidR="00E32DF3" w:rsidRDefault="00E32DF3" w:rsidP="00E32DF3">
                <w:pPr>
                  <w:pStyle w:val="Titre2"/>
                </w:pPr>
                <w:bookmarkStart w:id="26" w:name="_Toc150423291"/>
                <w:r>
                  <w:t>Application Mobile</w:t>
                </w:r>
                <w:bookmarkEnd w:id="26"/>
              </w:p>
              <w:p w14:paraId="32272303" w14:textId="77777777" w:rsidR="00E32DF3" w:rsidRDefault="00E32DF3" w:rsidP="00E32DF3">
                <w:pPr>
                  <w:pStyle w:val="Titre1"/>
                </w:pPr>
                <w:bookmarkStart w:id="27" w:name="_Toc150423292"/>
                <w:r>
                  <w:t>Sécurité</w:t>
                </w:r>
                <w:bookmarkEnd w:id="27"/>
              </w:p>
              <w:p w14:paraId="2276E895" w14:textId="77777777" w:rsidR="00E32DF3" w:rsidRDefault="00E32DF3" w:rsidP="00E32DF3">
                <w:pPr>
                  <w:pStyle w:val="Titre1"/>
                </w:pPr>
                <w:bookmarkStart w:id="28" w:name="_Toc150423293"/>
                <w:r>
                  <w:t>Pour aller plus loin</w:t>
                </w:r>
                <w:bookmarkEnd w:id="28"/>
              </w:p>
              <w:p w14:paraId="46C56256" w14:textId="77777777" w:rsidR="000C6617" w:rsidRPr="00E32DF3" w:rsidRDefault="000C6617" w:rsidP="00E32DF3">
                <w:pPr>
                  <w:pStyle w:val="Titre1"/>
                </w:pPr>
                <w:bookmarkStart w:id="29" w:name="_Toc150423294"/>
                <w:r>
                  <w:t>Remerciements</w:t>
                </w:r>
                <w:bookmarkEnd w:id="29"/>
              </w:p>
              <w:p w14:paraId="1D5A5EA7" w14:textId="77777777" w:rsidR="00D077E9" w:rsidRPr="00C009D8" w:rsidRDefault="00217DCE" w:rsidP="00C009D8"/>
            </w:sdtContent>
          </w:sdt>
          <w:bookmarkEnd w:id="3" w:displacedByCustomXml="prev"/>
          <w:p w14:paraId="2EEDE53D" w14:textId="77777777" w:rsidR="00DF027C" w:rsidRDefault="00DF027C" w:rsidP="00DF027C"/>
          <w:sdt>
            <w:sdtPr>
              <w:id w:val="-2056388886"/>
              <w:placeholder>
                <w:docPart w:val="5C4F35DA703D42E5A0F08DE7FFC9B145"/>
              </w:placeholder>
              <w:temporary/>
              <w:showingPlcHdr/>
              <w15:appearance w15:val="hidden"/>
            </w:sdtPr>
            <w:sdtEndPr/>
            <w:sdtContent>
              <w:p w14:paraId="77803451" w14:textId="77777777" w:rsidR="00DF027C" w:rsidRPr="00DF027C" w:rsidRDefault="00DF027C" w:rsidP="00DF027C">
                <w:pPr>
                  <w:pStyle w:val="Contenu"/>
                </w:pPr>
                <w:r w:rsidRPr="00DF027C">
                  <w:rPr>
                    <w:lang w:bidi="fr-FR"/>
                  </w:rPr>
                  <w:t>Pour commencer immédiatement, appuyez simplement sur le texte d’un espace réservé (tel que celui-ci), puis commencez à taper pour remplacer ce texte par le vôtre.</w:t>
                </w:r>
              </w:p>
            </w:sdtContent>
          </w:sdt>
          <w:p w14:paraId="0C63FB7E" w14:textId="77777777" w:rsidR="00DF027C" w:rsidRDefault="00DF027C" w:rsidP="00DF027C"/>
          <w:sdt>
            <w:sdtPr>
              <w:id w:val="-1742009241"/>
              <w:placeholder>
                <w:docPart w:val="C791E005AC3346928770736821E4D6A4"/>
              </w:placeholder>
              <w:temporary/>
              <w:showingPlcHdr/>
              <w15:appearance w15:val="hidden"/>
            </w:sdtPr>
            <w:sdtEndPr/>
            <w:sdtContent>
              <w:p w14:paraId="72B3D22F" w14:textId="77777777" w:rsidR="00DF027C" w:rsidRDefault="00DF027C" w:rsidP="00DF027C">
                <w:pPr>
                  <w:pStyle w:val="Contenu"/>
                </w:pPr>
                <w:r w:rsidRPr="00DF027C">
                  <w:rPr>
                    <w:lang w:bidi="fr-FR"/>
                  </w:rPr>
                  <w:t xml:space="preserve">Vous voulez insérer une image à partir de vos fichiers ou ajouter une forme, une zone de texte ou un tableau ? Procédez comme suit : Sous l’onglet Insertion du ruban, appuyez simplement sur l’option souhaitée. </w:t>
                </w:r>
              </w:p>
            </w:sdtContent>
          </w:sdt>
        </w:tc>
      </w:tr>
      <w:tr w:rsidR="00DF027C" w14:paraId="2B3456A4" w14:textId="77777777" w:rsidTr="00DF027C">
        <w:trPr>
          <w:trHeight w:val="1899"/>
        </w:trPr>
        <w:tc>
          <w:tcPr>
            <w:tcW w:w="9999" w:type="dxa"/>
            <w:shd w:val="clear" w:color="auto" w:fill="F2F2F2" w:themeFill="background1" w:themeFillShade="F2"/>
            <w:vAlign w:val="center"/>
          </w:tcPr>
          <w:p w14:paraId="67C5D2C9" w14:textId="77777777" w:rsidR="00DF027C" w:rsidRPr="00DF027C" w:rsidRDefault="00DF027C" w:rsidP="00DF027C">
            <w:pPr>
              <w:pStyle w:val="Textedemiseenvidence"/>
              <w:jc w:val="center"/>
            </w:pPr>
            <w:r>
              <w:rPr>
                <w:noProof/>
                <w:lang w:val="en-US" w:eastAsia="zh-CN"/>
              </w:rPr>
              <w:lastRenderedPageBreak/>
              <mc:AlternateContent>
                <mc:Choice Requires="wps">
                  <w:drawing>
                    <wp:inline distT="0" distB="0" distL="0" distR="0" wp14:anchorId="431963B8" wp14:editId="40137298">
                      <wp:extent cx="5422005" cy="1038225"/>
                      <wp:effectExtent l="0" t="0" r="0" b="0"/>
                      <wp:docPr id="7" name="Zone de texte 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422005" cy="10382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397ABB4" w14:textId="77777777" w:rsidR="00DF027C" w:rsidRDefault="00DF027C" w:rsidP="00DF027C">
                                  <w:pPr>
                                    <w:jc w:val="center"/>
                                  </w:pPr>
                                  <w:r>
                                    <w:rPr>
                                      <w:i/>
                                      <w:sz w:val="36"/>
                                      <w:szCs w:val="36"/>
                                      <w:lang w:bidi="fr-FR"/>
                                    </w:rPr>
                                    <w:t>« L’onglet Insertion contient des outils encore plus faciles à utiliser, par exemple pour ajouter un lien hypertexte ou insérer un commentaire. »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31963B8" id="Zone de texte 7" o:spid="_x0000_s1030" type="#_x0000_t202" style="width:426.95pt;height:81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" filled="f" stroked="f" strokeweight=".5pt">
                      <v:textbox>
                        <w:txbxContent>
                          <w:p w14:paraId="5397ABB4" w14:textId="77777777" w:rsidR="00DF027C" w:rsidRDefault="00DF027C" w:rsidP="00DF027C">
                            <w:pPr>
                              <w:jc w:val="center"/>
                            </w:pPr>
                            <w:r>
                              <w:rPr>
                                <w:i/>
                                <w:sz w:val="36"/>
                                <w:szCs w:val="36"/>
                                <w:lang w:bidi="fr-FR"/>
                              </w:rPr>
                              <w:t>« L’onglet Insertion contient des outils encore plus faciles à utiliser, par exemple pour ajouter un lien hypertexte ou insérer un commentaire. »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DF027C" w14:paraId="1805E128" w14:textId="77777777" w:rsidTr="00DF027C">
        <w:trPr>
          <w:trHeight w:val="5931"/>
        </w:trPr>
        <w:tc>
          <w:tcPr>
            <w:tcW w:w="9999" w:type="dxa"/>
          </w:tcPr>
          <w:p w14:paraId="11ECA174" w14:textId="77777777" w:rsidR="00DF027C" w:rsidRDefault="00DF027C" w:rsidP="00DF027C">
            <w:pPr>
              <w:pStyle w:val="Textedemiseenvidence"/>
              <w:rPr>
                <w:i/>
                <w:sz w:val="36"/>
              </w:rPr>
            </w:pPr>
          </w:p>
          <w:sdt>
            <w:sdtPr>
              <w:id w:val="-415933964"/>
              <w:placeholder>
                <w:docPart w:val="5DAAC5745A1B474C9EBD61E0BCC9A072"/>
              </w:placeholder>
              <w:temporary/>
              <w:showingPlcHdr/>
              <w15:appearance w15:val="hidden"/>
            </w:sdtPr>
            <w:sdtEndPr/>
            <w:sdtContent>
              <w:p w14:paraId="3DFAAABE" w14:textId="77777777" w:rsidR="00DF027C" w:rsidRPr="00DF027C" w:rsidRDefault="00DF027C" w:rsidP="00DF027C">
                <w:pPr>
                  <w:pStyle w:val="Contenu"/>
                </w:pPr>
                <w:r w:rsidRPr="00DF027C">
                  <w:rPr>
                    <w:lang w:bidi="fr-FR"/>
                  </w:rPr>
                  <w:t>Pour commencer immédiatement, appuyez simplement sur le texte d’un espace réservé (tel que celui-ci), puis commencez à taper pour remplacer ce texte par le vôtre.</w:t>
                </w:r>
              </w:p>
            </w:sdtContent>
          </w:sdt>
          <w:p w14:paraId="54751F6D" w14:textId="77777777" w:rsidR="00DF027C" w:rsidRDefault="00DF027C" w:rsidP="00DF027C">
            <w:pPr>
              <w:pStyle w:val="Contenu"/>
            </w:pPr>
          </w:p>
          <w:sdt>
            <w:sdtPr>
              <w:id w:val="1005247712"/>
              <w:placeholder>
                <w:docPart w:val="8B077D96130F44C688682DEC8C19C3FB"/>
              </w:placeholder>
              <w:temporary/>
              <w:showingPlcHdr/>
              <w15:appearance w15:val="hidden"/>
            </w:sdtPr>
            <w:sdtEndPr/>
            <w:sdtContent>
              <w:p w14:paraId="2C4381B9" w14:textId="77777777" w:rsidR="00DF027C" w:rsidRDefault="00DF027C" w:rsidP="00DF027C">
                <w:pPr>
                  <w:pStyle w:val="Contenu"/>
                </w:pPr>
                <w:r w:rsidRPr="00DF027C">
                  <w:rPr>
                    <w:lang w:bidi="fr-FR"/>
                  </w:rPr>
                  <w:t xml:space="preserve">Vous voulez insérer une image à partir de vos fichiers ou ajouter une forme, une zone de texte ou un tableau ? Procédez comme suit : Sous l’onglet Insertion du ruban, appuyez simplement sur l’option souhaitée. </w:t>
                </w:r>
              </w:p>
            </w:sdtContent>
          </w:sdt>
          <w:p w14:paraId="34D469FA" w14:textId="77777777" w:rsidR="00DF027C" w:rsidRDefault="00DF027C" w:rsidP="00DF027C">
            <w:pPr>
              <w:pStyle w:val="Contenu"/>
              <w:rPr>
                <w:i/>
                <w:sz w:val="36"/>
              </w:rPr>
            </w:pPr>
          </w:p>
          <w:p w14:paraId="53F27881" w14:textId="77777777" w:rsidR="00DF027C" w:rsidRDefault="00DF027C" w:rsidP="00DF027C">
            <w:pPr>
              <w:pStyle w:val="Contenu"/>
              <w:rPr>
                <w:i/>
                <w:sz w:val="36"/>
              </w:rPr>
            </w:pPr>
          </w:p>
        </w:tc>
      </w:tr>
    </w:tbl>
    <w:p w14:paraId="349B6B69" w14:textId="77777777" w:rsidR="00AB02A7" w:rsidRDefault="00AB02A7" w:rsidP="00DF027C"/>
    <w:p w14:paraId="4974779B" w14:textId="77777777" w:rsidR="0087605E" w:rsidRPr="00D70D02" w:rsidRDefault="0087605E" w:rsidP="00AB02A7">
      <w:pPr>
        <w:spacing w:after="200"/>
      </w:pPr>
    </w:p>
    <w:sectPr w:rsidR="0087605E" w:rsidRPr="00D70D02" w:rsidSect="00AB02A7">
      <w:headerReference w:type="default" r:id="rId16"/>
      <w:footerReference w:type="default" r:id="rId17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7" w:author="Stagiaire" w:date="2023-11-09T14:27:00Z" w:initials="S">
    <w:p w14:paraId="31AA177C" w14:textId="77777777" w:rsidR="00567920" w:rsidRDefault="00567920">
      <w:pPr>
        <w:pStyle w:val="Commentaire"/>
      </w:pPr>
      <w:r>
        <w:rPr>
          <w:rStyle w:val="Marquedecommentaire"/>
        </w:rPr>
        <w:annotationRef/>
      </w:r>
      <w:r>
        <w:t>Si besoin expliquer pourquoi pas les autres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1AA177C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1AA177C" w16cid:durableId="28F76AC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CB8D64" w14:textId="77777777" w:rsidR="00217DCE" w:rsidRDefault="00217DCE">
      <w:r>
        <w:separator/>
      </w:r>
    </w:p>
    <w:p w14:paraId="6CFBE8BA" w14:textId="77777777" w:rsidR="00217DCE" w:rsidRDefault="00217DCE"/>
  </w:endnote>
  <w:endnote w:type="continuationSeparator" w:id="0">
    <w:p w14:paraId="2BEA02CD" w14:textId="77777777" w:rsidR="00217DCE" w:rsidRDefault="00217DCE">
      <w:r>
        <w:continuationSeparator/>
      </w:r>
    </w:p>
    <w:p w14:paraId="4B7A474B" w14:textId="77777777" w:rsidR="00217DCE" w:rsidRDefault="00217DC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97CF18" w14:textId="77777777" w:rsidR="00DF027C" w:rsidRDefault="00DF027C">
        <w:pPr>
          <w:pStyle w:val="Pieddepage"/>
          <w:jc w:val="center"/>
        </w:pPr>
        <w:r>
          <w:rPr>
            <w:lang w:bidi="fr-FR"/>
          </w:rPr>
          <w:fldChar w:fldCharType="begin"/>
        </w:r>
        <w:r>
          <w:rPr>
            <w:lang w:bidi="fr-FR"/>
          </w:rPr>
          <w:instrText xml:space="preserve"> PAGE   \* MERGEFORMAT </w:instrText>
        </w:r>
        <w:r>
          <w:rPr>
            <w:lang w:bidi="fr-FR"/>
          </w:rPr>
          <w:fldChar w:fldCharType="separate"/>
        </w:r>
        <w:r w:rsidR="0091275B">
          <w:rPr>
            <w:noProof/>
            <w:lang w:bidi="fr-FR"/>
          </w:rPr>
          <w:t>2</w:t>
        </w:r>
        <w:r>
          <w:rPr>
            <w:noProof/>
            <w:lang w:bidi="fr-FR"/>
          </w:rPr>
          <w:fldChar w:fldCharType="end"/>
        </w:r>
      </w:p>
    </w:sdtContent>
  </w:sdt>
  <w:p w14:paraId="49F0A9AE" w14:textId="77777777" w:rsidR="00DF027C" w:rsidRDefault="00DF027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49A10C" w14:textId="77777777" w:rsidR="00217DCE" w:rsidRDefault="00217DCE">
      <w:r>
        <w:separator/>
      </w:r>
    </w:p>
    <w:p w14:paraId="38B3FC89" w14:textId="77777777" w:rsidR="00217DCE" w:rsidRDefault="00217DCE"/>
  </w:footnote>
  <w:footnote w:type="continuationSeparator" w:id="0">
    <w:p w14:paraId="55606755" w14:textId="77777777" w:rsidR="00217DCE" w:rsidRDefault="00217DCE">
      <w:r>
        <w:continuationSeparator/>
      </w:r>
    </w:p>
    <w:p w14:paraId="6E691B0B" w14:textId="77777777" w:rsidR="00217DCE" w:rsidRDefault="00217DC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134BCACE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32341664" w14:textId="77777777" w:rsidR="00D077E9" w:rsidRDefault="00D077E9">
          <w:pPr>
            <w:pStyle w:val="En-tte"/>
          </w:pPr>
        </w:p>
      </w:tc>
    </w:tr>
  </w:tbl>
  <w:p w14:paraId="5DAFF775" w14:textId="77777777" w:rsidR="00D077E9" w:rsidRDefault="00D077E9" w:rsidP="00D077E9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AC7E57"/>
    <w:multiLevelType w:val="hybridMultilevel"/>
    <w:tmpl w:val="E55A38BC"/>
    <w:lvl w:ilvl="0" w:tplc="8CFE828E">
      <w:start w:val="13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Stagiaire">
    <w15:presenceInfo w15:providerId="None" w15:userId="Stagiair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3C6"/>
    <w:rsid w:val="0002482E"/>
    <w:rsid w:val="00050324"/>
    <w:rsid w:val="000A0150"/>
    <w:rsid w:val="000C6617"/>
    <w:rsid w:val="000E63C9"/>
    <w:rsid w:val="00130E9D"/>
    <w:rsid w:val="00150A6D"/>
    <w:rsid w:val="00185B35"/>
    <w:rsid w:val="001F2BC8"/>
    <w:rsid w:val="001F5F6B"/>
    <w:rsid w:val="00217DCE"/>
    <w:rsid w:val="00243EBC"/>
    <w:rsid w:val="00246A35"/>
    <w:rsid w:val="002635F3"/>
    <w:rsid w:val="00270C80"/>
    <w:rsid w:val="00284348"/>
    <w:rsid w:val="002F51F5"/>
    <w:rsid w:val="00312137"/>
    <w:rsid w:val="00330359"/>
    <w:rsid w:val="0033762F"/>
    <w:rsid w:val="00360494"/>
    <w:rsid w:val="00366C7E"/>
    <w:rsid w:val="00384EA3"/>
    <w:rsid w:val="003A39A1"/>
    <w:rsid w:val="003C2191"/>
    <w:rsid w:val="003D3863"/>
    <w:rsid w:val="004110DE"/>
    <w:rsid w:val="0044085A"/>
    <w:rsid w:val="004432FD"/>
    <w:rsid w:val="004B21A5"/>
    <w:rsid w:val="004E3B0A"/>
    <w:rsid w:val="005037F0"/>
    <w:rsid w:val="00516A86"/>
    <w:rsid w:val="005275F6"/>
    <w:rsid w:val="00532541"/>
    <w:rsid w:val="00567920"/>
    <w:rsid w:val="00572102"/>
    <w:rsid w:val="00585B64"/>
    <w:rsid w:val="005F1BB0"/>
    <w:rsid w:val="006003FE"/>
    <w:rsid w:val="00656C4D"/>
    <w:rsid w:val="006E5716"/>
    <w:rsid w:val="007302B3"/>
    <w:rsid w:val="00730733"/>
    <w:rsid w:val="00730E3A"/>
    <w:rsid w:val="007343C6"/>
    <w:rsid w:val="00736AAF"/>
    <w:rsid w:val="00765B2A"/>
    <w:rsid w:val="00783A34"/>
    <w:rsid w:val="007C6B52"/>
    <w:rsid w:val="007D16C5"/>
    <w:rsid w:val="007F579E"/>
    <w:rsid w:val="00862FE4"/>
    <w:rsid w:val="0086389A"/>
    <w:rsid w:val="0087605E"/>
    <w:rsid w:val="008B1FEE"/>
    <w:rsid w:val="00903C32"/>
    <w:rsid w:val="0091275B"/>
    <w:rsid w:val="00915242"/>
    <w:rsid w:val="00916B16"/>
    <w:rsid w:val="009173B9"/>
    <w:rsid w:val="0093335D"/>
    <w:rsid w:val="0093613E"/>
    <w:rsid w:val="00943026"/>
    <w:rsid w:val="00966B81"/>
    <w:rsid w:val="0098191F"/>
    <w:rsid w:val="009C7720"/>
    <w:rsid w:val="00A23AFA"/>
    <w:rsid w:val="00A31B3E"/>
    <w:rsid w:val="00A51F53"/>
    <w:rsid w:val="00A532F3"/>
    <w:rsid w:val="00A61747"/>
    <w:rsid w:val="00A8489E"/>
    <w:rsid w:val="00A90678"/>
    <w:rsid w:val="00AB02A7"/>
    <w:rsid w:val="00AC29F3"/>
    <w:rsid w:val="00AF3D45"/>
    <w:rsid w:val="00B231E5"/>
    <w:rsid w:val="00C009D8"/>
    <w:rsid w:val="00C02B87"/>
    <w:rsid w:val="00C33620"/>
    <w:rsid w:val="00C4086D"/>
    <w:rsid w:val="00CA1896"/>
    <w:rsid w:val="00CB5B28"/>
    <w:rsid w:val="00CE15CD"/>
    <w:rsid w:val="00CF5371"/>
    <w:rsid w:val="00D0323A"/>
    <w:rsid w:val="00D0559F"/>
    <w:rsid w:val="00D077E9"/>
    <w:rsid w:val="00D42CB7"/>
    <w:rsid w:val="00D5413D"/>
    <w:rsid w:val="00D570A9"/>
    <w:rsid w:val="00D70D02"/>
    <w:rsid w:val="00D770C7"/>
    <w:rsid w:val="00D86945"/>
    <w:rsid w:val="00D90290"/>
    <w:rsid w:val="00DD152F"/>
    <w:rsid w:val="00DE213F"/>
    <w:rsid w:val="00DF027C"/>
    <w:rsid w:val="00E00A32"/>
    <w:rsid w:val="00E16849"/>
    <w:rsid w:val="00E22ACD"/>
    <w:rsid w:val="00E32DF3"/>
    <w:rsid w:val="00E620B0"/>
    <w:rsid w:val="00E81B40"/>
    <w:rsid w:val="00EF555B"/>
    <w:rsid w:val="00F027BB"/>
    <w:rsid w:val="00F11DCF"/>
    <w:rsid w:val="00F162EA"/>
    <w:rsid w:val="00F52D27"/>
    <w:rsid w:val="00F83527"/>
    <w:rsid w:val="00FB26E1"/>
    <w:rsid w:val="00FD3A31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ADE3D2A"/>
  <w15:docId w15:val="{C46AB070-B5B4-4833-A81F-FB0931C13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itre1">
    <w:name w:val="heading 1"/>
    <w:basedOn w:val="Normal"/>
    <w:link w:val="Titre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itre2">
    <w:name w:val="heading 2"/>
    <w:basedOn w:val="Normal"/>
    <w:next w:val="Normal"/>
    <w:link w:val="Titre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itre3">
    <w:name w:val="heading 3"/>
    <w:basedOn w:val="Normal"/>
    <w:next w:val="Normal"/>
    <w:link w:val="Titre3Car"/>
    <w:uiPriority w:val="5"/>
    <w:unhideWhenUsed/>
    <w:qFormat/>
    <w:rsid w:val="00C009D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1"/>
    <w:unhideWhenUsed/>
    <w:qFormat/>
    <w:rsid w:val="00E32DF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13A57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hAnsi="Tahoma" w:cs="Tahoma"/>
      <w:sz w:val="16"/>
      <w:szCs w:val="16"/>
    </w:rPr>
  </w:style>
  <w:style w:type="paragraph" w:styleId="Titre">
    <w:name w:val="Title"/>
    <w:basedOn w:val="Normal"/>
    <w:link w:val="Titre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reCar">
    <w:name w:val="Titre Car"/>
    <w:basedOn w:val="Policepardfaut"/>
    <w:link w:val="Titr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ous-titre">
    <w:name w:val="Subtitle"/>
    <w:basedOn w:val="Normal"/>
    <w:link w:val="Sous-titre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ous-titreCar">
    <w:name w:val="Sous-titre Car"/>
    <w:basedOn w:val="Policepardfaut"/>
    <w:link w:val="Sous-titr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itre1Car">
    <w:name w:val="Titre 1 Car"/>
    <w:basedOn w:val="Policepardfaut"/>
    <w:link w:val="Titre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-tte">
    <w:name w:val="header"/>
    <w:basedOn w:val="Normal"/>
    <w:link w:val="En-tteCar"/>
    <w:uiPriority w:val="8"/>
    <w:unhideWhenUsed/>
    <w:rsid w:val="005037F0"/>
  </w:style>
  <w:style w:type="character" w:customStyle="1" w:styleId="En-tteCar">
    <w:name w:val="En-tête Car"/>
    <w:basedOn w:val="Policepardfaut"/>
    <w:link w:val="En-tte"/>
    <w:uiPriority w:val="8"/>
    <w:rsid w:val="0093335D"/>
  </w:style>
  <w:style w:type="paragraph" w:styleId="Pieddepage">
    <w:name w:val="footer"/>
    <w:basedOn w:val="Normal"/>
    <w:link w:val="PieddepageCar"/>
    <w:uiPriority w:val="99"/>
    <w:unhideWhenUsed/>
    <w:rsid w:val="005037F0"/>
  </w:style>
  <w:style w:type="character" w:customStyle="1" w:styleId="PieddepageCar">
    <w:name w:val="Pied de page Car"/>
    <w:basedOn w:val="Policepardfaut"/>
    <w:link w:val="Pieddepage"/>
    <w:uiPriority w:val="99"/>
    <w:rsid w:val="005037F0"/>
    <w:rPr>
      <w:sz w:val="24"/>
      <w:szCs w:val="24"/>
    </w:rPr>
  </w:style>
  <w:style w:type="paragraph" w:customStyle="1" w:styleId="Nom">
    <w:name w:val="Nom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itre2Car">
    <w:name w:val="Titre 2 Car"/>
    <w:basedOn w:val="Policepardfaut"/>
    <w:link w:val="Titre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Grilledutableau">
    <w:name w:val="Table Grid"/>
    <w:basedOn w:val="Tableau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unhideWhenUsed/>
    <w:rsid w:val="00D86945"/>
    <w:rPr>
      <w:color w:val="808080"/>
    </w:rPr>
  </w:style>
  <w:style w:type="paragraph" w:customStyle="1" w:styleId="Contenu">
    <w:name w:val="Contenu"/>
    <w:basedOn w:val="Normal"/>
    <w:link w:val="Caractredecontenu"/>
    <w:qFormat/>
    <w:rsid w:val="00DF027C"/>
    <w:rPr>
      <w:b w:val="0"/>
    </w:rPr>
  </w:style>
  <w:style w:type="paragraph" w:customStyle="1" w:styleId="Textedemiseenvidence">
    <w:name w:val="Texte de mise en évidence"/>
    <w:basedOn w:val="Normal"/>
    <w:link w:val="Caractredetextedemiseenvidence"/>
    <w:qFormat/>
    <w:rsid w:val="00DF027C"/>
  </w:style>
  <w:style w:type="character" w:customStyle="1" w:styleId="Caractredecontenu">
    <w:name w:val="Caractère de contenu"/>
    <w:basedOn w:val="Policepardfaut"/>
    <w:link w:val="Contenu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actredetextedemiseenvidence">
    <w:name w:val="Caractère de texte de mise en évidence"/>
    <w:basedOn w:val="Policepardfaut"/>
    <w:link w:val="Textedemiseenvidence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TM1">
    <w:name w:val="toc 1"/>
    <w:basedOn w:val="Normal"/>
    <w:next w:val="Normal"/>
    <w:autoRedefine/>
    <w:uiPriority w:val="39"/>
    <w:unhideWhenUsed/>
    <w:rsid w:val="00C009D8"/>
    <w:pPr>
      <w:spacing w:before="360" w:after="360"/>
    </w:pPr>
    <w:rPr>
      <w:rFonts w:cstheme="minorHAnsi"/>
      <w:bCs/>
      <w:caps/>
      <w:sz w:val="22"/>
      <w:u w:val="single"/>
    </w:rPr>
  </w:style>
  <w:style w:type="paragraph" w:styleId="TM2">
    <w:name w:val="toc 2"/>
    <w:basedOn w:val="Normal"/>
    <w:next w:val="Normal"/>
    <w:autoRedefine/>
    <w:uiPriority w:val="39"/>
    <w:unhideWhenUsed/>
    <w:rsid w:val="00C009D8"/>
    <w:rPr>
      <w:rFonts w:cstheme="minorHAnsi"/>
      <w:bCs/>
      <w:smallCaps/>
      <w:sz w:val="22"/>
    </w:rPr>
  </w:style>
  <w:style w:type="paragraph" w:styleId="TM3">
    <w:name w:val="toc 3"/>
    <w:basedOn w:val="Normal"/>
    <w:next w:val="Normal"/>
    <w:autoRedefine/>
    <w:uiPriority w:val="39"/>
    <w:unhideWhenUsed/>
    <w:rsid w:val="00C009D8"/>
    <w:rPr>
      <w:rFonts w:cstheme="minorHAnsi"/>
      <w:b w:val="0"/>
      <w:smallCaps/>
      <w:sz w:val="22"/>
    </w:rPr>
  </w:style>
  <w:style w:type="paragraph" w:styleId="TM4">
    <w:name w:val="toc 4"/>
    <w:basedOn w:val="Normal"/>
    <w:next w:val="Normal"/>
    <w:autoRedefine/>
    <w:uiPriority w:val="39"/>
    <w:unhideWhenUsed/>
    <w:rsid w:val="00C009D8"/>
    <w:rPr>
      <w:rFonts w:cstheme="minorHAnsi"/>
      <w:b w:val="0"/>
      <w:sz w:val="22"/>
    </w:rPr>
  </w:style>
  <w:style w:type="paragraph" w:styleId="TM5">
    <w:name w:val="toc 5"/>
    <w:basedOn w:val="Normal"/>
    <w:next w:val="Normal"/>
    <w:autoRedefine/>
    <w:uiPriority w:val="99"/>
    <w:unhideWhenUsed/>
    <w:rsid w:val="00C009D8"/>
    <w:rPr>
      <w:rFonts w:cstheme="minorHAnsi"/>
      <w:b w:val="0"/>
      <w:sz w:val="22"/>
    </w:rPr>
  </w:style>
  <w:style w:type="paragraph" w:styleId="TM6">
    <w:name w:val="toc 6"/>
    <w:basedOn w:val="Normal"/>
    <w:next w:val="Normal"/>
    <w:autoRedefine/>
    <w:uiPriority w:val="99"/>
    <w:unhideWhenUsed/>
    <w:rsid w:val="00C009D8"/>
    <w:rPr>
      <w:rFonts w:cstheme="minorHAnsi"/>
      <w:b w:val="0"/>
      <w:sz w:val="22"/>
    </w:rPr>
  </w:style>
  <w:style w:type="paragraph" w:styleId="TM7">
    <w:name w:val="toc 7"/>
    <w:basedOn w:val="Normal"/>
    <w:next w:val="Normal"/>
    <w:autoRedefine/>
    <w:uiPriority w:val="99"/>
    <w:unhideWhenUsed/>
    <w:rsid w:val="00C009D8"/>
    <w:rPr>
      <w:rFonts w:cstheme="minorHAnsi"/>
      <w:b w:val="0"/>
      <w:sz w:val="22"/>
    </w:rPr>
  </w:style>
  <w:style w:type="paragraph" w:styleId="TM8">
    <w:name w:val="toc 8"/>
    <w:basedOn w:val="Normal"/>
    <w:next w:val="Normal"/>
    <w:autoRedefine/>
    <w:uiPriority w:val="99"/>
    <w:unhideWhenUsed/>
    <w:rsid w:val="00C009D8"/>
    <w:rPr>
      <w:rFonts w:cstheme="minorHAnsi"/>
      <w:b w:val="0"/>
      <w:sz w:val="22"/>
    </w:rPr>
  </w:style>
  <w:style w:type="paragraph" w:styleId="TM9">
    <w:name w:val="toc 9"/>
    <w:basedOn w:val="Normal"/>
    <w:next w:val="Normal"/>
    <w:autoRedefine/>
    <w:uiPriority w:val="99"/>
    <w:unhideWhenUsed/>
    <w:rsid w:val="00C009D8"/>
    <w:rPr>
      <w:rFonts w:cstheme="minorHAnsi"/>
      <w:b w:val="0"/>
      <w:sz w:val="22"/>
    </w:rPr>
  </w:style>
  <w:style w:type="character" w:styleId="Lienhypertexte">
    <w:name w:val="Hyperlink"/>
    <w:basedOn w:val="Policepardfaut"/>
    <w:uiPriority w:val="99"/>
    <w:unhideWhenUsed/>
    <w:rsid w:val="00C009D8"/>
    <w:rPr>
      <w:color w:val="3592CF" w:themeColor="hyperlink"/>
      <w:u w:val="single"/>
    </w:rPr>
  </w:style>
  <w:style w:type="character" w:customStyle="1" w:styleId="Titre3Car">
    <w:name w:val="Titre 3 Car"/>
    <w:basedOn w:val="Policepardfaut"/>
    <w:link w:val="Titre3"/>
    <w:uiPriority w:val="5"/>
    <w:rsid w:val="00C009D8"/>
    <w:rPr>
      <w:rFonts w:asciiTheme="majorHAnsi" w:eastAsiaTheme="majorEastAsia" w:hAnsiTheme="majorHAnsi" w:cstheme="majorBidi"/>
      <w:b/>
      <w:color w:val="012639" w:themeColor="accent1" w:themeShade="7F"/>
    </w:rPr>
  </w:style>
  <w:style w:type="character" w:customStyle="1" w:styleId="Titre4Car">
    <w:name w:val="Titre 4 Car"/>
    <w:basedOn w:val="Policepardfaut"/>
    <w:link w:val="Titre4"/>
    <w:uiPriority w:val="1"/>
    <w:rsid w:val="00E32DF3"/>
    <w:rPr>
      <w:rFonts w:asciiTheme="majorHAnsi" w:eastAsiaTheme="majorEastAsia" w:hAnsiTheme="majorHAnsi" w:cstheme="majorBidi"/>
      <w:b/>
      <w:i/>
      <w:iCs/>
      <w:color w:val="013A57" w:themeColor="accent1" w:themeShade="BF"/>
      <w:sz w:val="28"/>
      <w:szCs w:val="2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F3D45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eastAsia="fr-FR"/>
    </w:rPr>
  </w:style>
  <w:style w:type="character" w:styleId="Marquedecommentaire">
    <w:name w:val="annotation reference"/>
    <w:basedOn w:val="Policepardfaut"/>
    <w:uiPriority w:val="99"/>
    <w:semiHidden/>
    <w:unhideWhenUsed/>
    <w:rsid w:val="00567920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567920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567920"/>
    <w:rPr>
      <w:rFonts w:eastAsiaTheme="minorEastAsia"/>
      <w:b/>
      <w:color w:val="082A75" w:themeColor="text2"/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567920"/>
    <w:rPr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567920"/>
    <w:rPr>
      <w:rFonts w:eastAsiaTheme="minorEastAsia"/>
      <w:b/>
      <w:bCs/>
      <w:color w:val="082A75" w:themeColor="text2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comments" Target="comments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microsoft.com/office/2016/09/relationships/commentsIds" Target="commentsIds.xml"/><Relationship Id="rId10" Type="http://schemas.openxmlformats.org/officeDocument/2006/relationships/image" Target="media/image3.fr"/><Relationship Id="rId19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11/relationships/commentsExtended" Target="commentsExtended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agiaire\AppData\Roaming\Microsoft\Templates\Rapport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DA659F878DF42D9A3EF50F82B37FBF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2E93BF0-F136-4622-AA7D-107174979DB8}"/>
      </w:docPartPr>
      <w:docPartBody>
        <w:p w:rsidR="00000000" w:rsidRDefault="002569C7">
          <w:pPr>
            <w:pStyle w:val="DDA659F878DF42D9A3EF50F82B37FBFD"/>
          </w:pPr>
          <w:r w:rsidRPr="00D86945">
            <w:rPr>
              <w:rStyle w:val="Sous-titreCar"/>
              <w:b/>
              <w:lang w:bidi="fr-FR"/>
            </w:rPr>
            <w:fldChar w:fldCharType="begin"/>
          </w:r>
          <w:r w:rsidRPr="00D86945">
            <w:rPr>
              <w:rStyle w:val="Sous-titreCar"/>
              <w:lang w:bidi="fr-FR"/>
            </w:rPr>
            <w:instrText xml:space="preserve"> DATE  \@ "MMMM d"  \* MERGEFORMAT </w:instrText>
          </w:r>
          <w:r w:rsidRPr="00D86945">
            <w:rPr>
              <w:rStyle w:val="Sous-titreCar"/>
              <w:b/>
              <w:lang w:bidi="fr-FR"/>
            </w:rPr>
            <w:fldChar w:fldCharType="separate"/>
          </w:r>
          <w:r>
            <w:rPr>
              <w:rStyle w:val="Sous-titreCar"/>
              <w:lang w:bidi="fr-FR"/>
            </w:rPr>
            <w:t>novembre 9</w:t>
          </w:r>
          <w:r w:rsidRPr="00D86945">
            <w:rPr>
              <w:rStyle w:val="Sous-titreCar"/>
              <w:b/>
              <w:lang w:bidi="fr-FR"/>
            </w:rPr>
            <w:fldChar w:fldCharType="end"/>
          </w:r>
        </w:p>
      </w:docPartBody>
    </w:docPart>
    <w:docPart>
      <w:docPartPr>
        <w:name w:val="66684C4F6E904C99977E0398E6F8EE6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957C38E-DB83-492C-93C3-BDE1FD276202}"/>
      </w:docPartPr>
      <w:docPartBody>
        <w:p w:rsidR="00000000" w:rsidRDefault="002569C7">
          <w:pPr>
            <w:pStyle w:val="66684C4F6E904C99977E0398E6F8EE6A"/>
          </w:pPr>
          <w:r>
            <w:rPr>
              <w:lang w:bidi="fr-FR"/>
            </w:rPr>
            <w:t>NOM DE LA SOCIÉTÉ</w:t>
          </w:r>
        </w:p>
      </w:docPartBody>
    </w:docPart>
    <w:docPart>
      <w:docPartPr>
        <w:name w:val="1C86DA4FB8D84501A90E0599C3B78FA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3EDCCD2-F09C-46CC-BA9A-3F0364A7FEB7}"/>
      </w:docPartPr>
      <w:docPartBody>
        <w:p w:rsidR="00000000" w:rsidRDefault="002569C7">
          <w:pPr>
            <w:pStyle w:val="1C86DA4FB8D84501A90E0599C3B78FA1"/>
          </w:pPr>
          <w:r w:rsidRPr="00DF027C">
            <w:rPr>
              <w:lang w:bidi="fr-FR"/>
            </w:rPr>
            <w:t>Texte du sous-titre ici</w:t>
          </w:r>
        </w:p>
      </w:docPartBody>
    </w:docPart>
    <w:docPart>
      <w:docPartPr>
        <w:name w:val="5C4F35DA703D42E5A0F08DE7FFC9B14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86EF7AD-BDD1-4F77-854C-D426ABF5C771}"/>
      </w:docPartPr>
      <w:docPartBody>
        <w:p w:rsidR="00000000" w:rsidRDefault="002569C7">
          <w:pPr>
            <w:pStyle w:val="5C4F35DA703D42E5A0F08DE7FFC9B145"/>
          </w:pPr>
          <w:r w:rsidRPr="00DF027C">
            <w:rPr>
              <w:lang w:bidi="fr-FR"/>
            </w:rPr>
            <w:t xml:space="preserve">Pour commencer immédiatement, appuyez simplement sur le texte d’un espace réservé (tel que celui-ci), puis commencez à taper pour remplacer ce texte par </w:t>
          </w:r>
          <w:r w:rsidRPr="00DF027C">
            <w:rPr>
              <w:lang w:bidi="fr-FR"/>
            </w:rPr>
            <w:t>le vôtre.</w:t>
          </w:r>
        </w:p>
      </w:docPartBody>
    </w:docPart>
    <w:docPart>
      <w:docPartPr>
        <w:name w:val="C791E005AC3346928770736821E4D6A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C683163-59B8-4463-BD5C-1EE8749E6009}"/>
      </w:docPartPr>
      <w:docPartBody>
        <w:p w:rsidR="00000000" w:rsidRDefault="002569C7">
          <w:pPr>
            <w:pStyle w:val="C791E005AC3346928770736821E4D6A4"/>
          </w:pPr>
          <w:r w:rsidRPr="00DF027C">
            <w:rPr>
              <w:lang w:bidi="fr-FR"/>
            </w:rPr>
            <w:t xml:space="preserve">Vous voulez insérer une image à partir de vos fichiers ou ajouter une forme, une zone de texte ou un tableau ? Procédez comme suit : Sous l’onglet Insertion du ruban, appuyez simplement sur l’option souhaitée. </w:t>
          </w:r>
        </w:p>
      </w:docPartBody>
    </w:docPart>
    <w:docPart>
      <w:docPartPr>
        <w:name w:val="5DAAC5745A1B474C9EBD61E0BCC9A07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9BD03AB-6D82-4DD9-9C71-78C705ECF6F7}"/>
      </w:docPartPr>
      <w:docPartBody>
        <w:p w:rsidR="00000000" w:rsidRDefault="002569C7">
          <w:pPr>
            <w:pStyle w:val="5DAAC5745A1B474C9EBD61E0BCC9A072"/>
          </w:pPr>
          <w:r w:rsidRPr="00DF027C">
            <w:rPr>
              <w:lang w:bidi="fr-FR"/>
            </w:rPr>
            <w:t>Pour commencer immédiatement, appuy</w:t>
          </w:r>
          <w:r w:rsidRPr="00DF027C">
            <w:rPr>
              <w:lang w:bidi="fr-FR"/>
            </w:rPr>
            <w:t>ez simplement sur le texte d’un espace réservé (tel que celui-ci), puis commencez à taper pour remplacer ce texte par le vôtre.</w:t>
          </w:r>
        </w:p>
      </w:docPartBody>
    </w:docPart>
    <w:docPart>
      <w:docPartPr>
        <w:name w:val="8B077D96130F44C688682DEC8C19C3F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CE3EA51-BCFB-4607-8BC8-61C11F7FC1D7}"/>
      </w:docPartPr>
      <w:docPartBody>
        <w:p w:rsidR="00000000" w:rsidRDefault="002569C7">
          <w:pPr>
            <w:pStyle w:val="8B077D96130F44C688682DEC8C19C3FB"/>
          </w:pPr>
          <w:r w:rsidRPr="00DF027C">
            <w:rPr>
              <w:lang w:bidi="fr-FR"/>
            </w:rPr>
            <w:t>Vous voulez insérer une image à partir de vos fichiers ou ajouter une forme, une zone de texte ou un tableau ? Procédez comme su</w:t>
          </w:r>
          <w:r w:rsidRPr="00DF027C">
            <w:rPr>
              <w:lang w:bidi="fr-FR"/>
            </w:rPr>
            <w:t xml:space="preserve">it : Sous l’onglet Insertion du ruban, appuyez simplement sur l’option souhaitée. 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69C7"/>
    <w:rsid w:val="00256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ous-titre">
    <w:name w:val="Subtitle"/>
    <w:basedOn w:val="Normal"/>
    <w:link w:val="Sous-titre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ous-titreCar">
    <w:name w:val="Sous-titre Car"/>
    <w:basedOn w:val="Policepardfaut"/>
    <w:link w:val="Sous-titre"/>
    <w:uiPriority w:val="2"/>
    <w:rPr>
      <w:caps/>
      <w:color w:val="44546A" w:themeColor="text2"/>
      <w:spacing w:val="20"/>
      <w:sz w:val="32"/>
      <w:lang w:eastAsia="en-US"/>
    </w:rPr>
  </w:style>
  <w:style w:type="paragraph" w:customStyle="1" w:styleId="DDA659F878DF42D9A3EF50F82B37FBFD">
    <w:name w:val="DDA659F878DF42D9A3EF50F82B37FBFD"/>
  </w:style>
  <w:style w:type="paragraph" w:customStyle="1" w:styleId="66684C4F6E904C99977E0398E6F8EE6A">
    <w:name w:val="66684C4F6E904C99977E0398E6F8EE6A"/>
  </w:style>
  <w:style w:type="paragraph" w:customStyle="1" w:styleId="33814ED517D7496BBDF0C3F66308FD4B">
    <w:name w:val="33814ED517D7496BBDF0C3F66308FD4B"/>
  </w:style>
  <w:style w:type="paragraph" w:customStyle="1" w:styleId="1C86DA4FB8D84501A90E0599C3B78FA1">
    <w:name w:val="1C86DA4FB8D84501A90E0599C3B78FA1"/>
  </w:style>
  <w:style w:type="paragraph" w:customStyle="1" w:styleId="5C4F35DA703D42E5A0F08DE7FFC9B145">
    <w:name w:val="5C4F35DA703D42E5A0F08DE7FFC9B145"/>
  </w:style>
  <w:style w:type="paragraph" w:customStyle="1" w:styleId="C791E005AC3346928770736821E4D6A4">
    <w:name w:val="C791E005AC3346928770736821E4D6A4"/>
  </w:style>
  <w:style w:type="paragraph" w:customStyle="1" w:styleId="5DAAC5745A1B474C9EBD61E0BCC9A072">
    <w:name w:val="5DAAC5745A1B474C9EBD61E0BCC9A072"/>
  </w:style>
  <w:style w:type="paragraph" w:customStyle="1" w:styleId="8B077D96130F44C688682DEC8C19C3FB">
    <w:name w:val="8B077D96130F44C688682DEC8C19C3F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EC647B-3C8B-4F96-9704-A982710859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</Template>
  <TotalTime>0</TotalTime>
  <Pages>6</Pages>
  <Words>624</Words>
  <Characters>3435</Characters>
  <Application>Microsoft Office Word</Application>
  <DocSecurity>0</DocSecurity>
  <Lines>28</Lines>
  <Paragraphs>8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Stagiaire</dc:creator>
  <cp:keywords/>
  <cp:lastModifiedBy>Stagiaire</cp:lastModifiedBy>
  <cp:revision>2</cp:revision>
  <cp:lastPrinted>2006-08-01T17:47:00Z</cp:lastPrinted>
  <dcterms:created xsi:type="dcterms:W3CDTF">2023-11-09T14:00:00Z</dcterms:created>
  <dcterms:modified xsi:type="dcterms:W3CDTF">2023-11-09T14:00:00Z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